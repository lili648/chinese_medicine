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502"/>
        <w:gridCol w:w="2148"/>
        <w:gridCol w:w="3336"/>
      </w:tblGrid>
      <w:tr w14:paraId="6C77535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7" w:hRule="atLeast"/>
          <w:jc w:val="center"/>
        </w:trPr>
        <w:tc>
          <w:tcPr>
            <w:tcW w:w="5650" w:type="dxa"/>
            <w:gridSpan w:val="2"/>
            <w:noWrap w:val="0"/>
            <w:vAlign w:val="center"/>
          </w:tcPr>
          <w:p w14:paraId="62D012A5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项目名称</w:t>
            </w:r>
          </w:p>
        </w:tc>
        <w:tc>
          <w:tcPr>
            <w:tcW w:w="3336" w:type="dxa"/>
            <w:noWrap w:val="0"/>
            <w:vAlign w:val="center"/>
          </w:tcPr>
          <w:p w14:paraId="445F6410">
            <w:pPr>
              <w:pStyle w:val="122"/>
              <w:widowControl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密级</w:t>
            </w:r>
          </w:p>
        </w:tc>
      </w:tr>
      <w:tr w14:paraId="54EDC6AD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39" w:hRule="atLeast"/>
          <w:jc w:val="center"/>
        </w:trPr>
        <w:tc>
          <w:tcPr>
            <w:tcW w:w="5650" w:type="dxa"/>
            <w:gridSpan w:val="2"/>
            <w:noWrap w:val="0"/>
            <w:vAlign w:val="center"/>
          </w:tcPr>
          <w:p w14:paraId="0E716E3A">
            <w:pPr>
              <w:pStyle w:val="122"/>
              <w:widowControl/>
              <w:rPr>
                <w:rFonts w:hint="eastAsia" w:asci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/>
                <w:sz w:val="24"/>
                <w:szCs w:val="24"/>
                <w:lang w:eastAsia="zh-CN"/>
              </w:rPr>
              <w:t>基于知识图谱的医疗文献管理平台</w:t>
            </w:r>
          </w:p>
        </w:tc>
        <w:tc>
          <w:tcPr>
            <w:tcW w:w="3336" w:type="dxa"/>
            <w:noWrap w:val="0"/>
            <w:vAlign w:val="center"/>
          </w:tcPr>
          <w:p w14:paraId="220CB134">
            <w:pPr>
              <w:pStyle w:val="122"/>
              <w:widowControl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仅供收件方查阅</w:t>
            </w:r>
          </w:p>
        </w:tc>
      </w:tr>
      <w:tr w14:paraId="66AD79F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31" w:hRule="atLeast"/>
          <w:jc w:val="center"/>
        </w:trPr>
        <w:tc>
          <w:tcPr>
            <w:tcW w:w="3502" w:type="dxa"/>
            <w:tcBorders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206129B5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项目编号</w:t>
            </w:r>
          </w:p>
        </w:tc>
        <w:tc>
          <w:tcPr>
            <w:tcW w:w="2148" w:type="dxa"/>
            <w:tcBorders>
              <w:left w:val="single" w:color="auto" w:sz="4" w:space="0"/>
              <w:bottom w:val="single" w:color="000000" w:sz="6" w:space="0"/>
            </w:tcBorders>
            <w:noWrap w:val="0"/>
            <w:vAlign w:val="center"/>
          </w:tcPr>
          <w:p w14:paraId="032957F5">
            <w:pPr>
              <w:pStyle w:val="122"/>
              <w:widowControl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版本</w:t>
            </w:r>
          </w:p>
        </w:tc>
        <w:tc>
          <w:tcPr>
            <w:tcW w:w="3336" w:type="dxa"/>
            <w:tcBorders>
              <w:bottom w:val="single" w:color="auto" w:sz="4" w:space="0"/>
            </w:tcBorders>
            <w:noWrap w:val="0"/>
            <w:vAlign w:val="center"/>
          </w:tcPr>
          <w:p w14:paraId="7B761650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文档编号</w:t>
            </w:r>
          </w:p>
        </w:tc>
      </w:tr>
      <w:tr w14:paraId="72FA467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39" w:hRule="atLeast"/>
          <w:jc w:val="center"/>
        </w:trPr>
        <w:tc>
          <w:tcPr>
            <w:tcW w:w="3502" w:type="dxa"/>
            <w:tcBorders>
              <w:right w:val="single" w:color="auto" w:sz="4" w:space="0"/>
            </w:tcBorders>
            <w:noWrap w:val="0"/>
            <w:vAlign w:val="center"/>
          </w:tcPr>
          <w:p w14:paraId="4259FF23">
            <w:pPr>
              <w:pStyle w:val="122"/>
              <w:widowControl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KJTP-MLM-001</w:t>
            </w:r>
          </w:p>
        </w:tc>
        <w:tc>
          <w:tcPr>
            <w:tcW w:w="2148" w:type="dxa"/>
            <w:tcBorders>
              <w:left w:val="single" w:color="auto" w:sz="4" w:space="0"/>
            </w:tcBorders>
            <w:noWrap w:val="0"/>
            <w:vAlign w:val="center"/>
          </w:tcPr>
          <w:p w14:paraId="3C0D2B96">
            <w:pPr>
              <w:pStyle w:val="122"/>
              <w:widowControl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V1.0</w:t>
            </w:r>
          </w:p>
        </w:tc>
        <w:tc>
          <w:tcPr>
            <w:tcW w:w="3336" w:type="dxa"/>
            <w:tcBorders>
              <w:top w:val="single" w:color="auto" w:sz="4" w:space="0"/>
            </w:tcBorders>
            <w:noWrap w:val="0"/>
            <w:vAlign w:val="center"/>
          </w:tcPr>
          <w:p w14:paraId="34EEEE03">
            <w:pPr>
              <w:widowControl/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KJTP-MLM-001_SPP_002</w:t>
            </w:r>
          </w:p>
        </w:tc>
      </w:tr>
    </w:tbl>
    <w:p w14:paraId="1EC59B66">
      <w:pPr>
        <w:pStyle w:val="54"/>
        <w:widowControl/>
        <w:spacing w:line="240" w:lineRule="auto"/>
        <w:jc w:val="left"/>
        <w:rPr>
          <w:rFonts w:hint="eastAsia" w:ascii="Times New Roman" w:hAnsi="Times New Roman" w:eastAsia="宋体"/>
        </w:rPr>
      </w:pPr>
    </w:p>
    <w:p w14:paraId="0E9853E9">
      <w:pPr>
        <w:pStyle w:val="54"/>
        <w:widowControl/>
        <w:spacing w:line="240" w:lineRule="auto"/>
        <w:jc w:val="left"/>
        <w:rPr>
          <w:rFonts w:ascii="Times New Roman" w:hAnsi="Times New Roman" w:eastAsia="宋体"/>
        </w:rPr>
      </w:pPr>
    </w:p>
    <w:p w14:paraId="6184DD96">
      <w:pPr>
        <w:pStyle w:val="122"/>
        <w:widowControl/>
        <w:jc w:val="left"/>
        <w:rPr>
          <w:rFonts w:hint="eastAsia" w:ascii="华文细黑" w:hAnsi="华文细黑" w:eastAsia="华文细黑"/>
          <w:bCs w:val="0"/>
          <w:lang w:eastAsia="zh-CN"/>
        </w:rPr>
      </w:pPr>
      <w:r>
        <w:rPr>
          <w:rFonts w:hint="eastAsia" w:ascii="华文细黑" w:hAnsi="华文细黑" w:eastAsia="华文细黑"/>
          <w:bCs w:val="0"/>
          <w:lang w:eastAsia="zh-CN"/>
        </w:rPr>
        <w:t>基于知识图谱的医疗文献管理平台 软件项目计划</w:t>
      </w:r>
    </w:p>
    <w:p w14:paraId="0346C21D">
      <w:pPr>
        <w:pStyle w:val="122"/>
        <w:widowControl/>
        <w:jc w:val="left"/>
        <w:rPr>
          <w:rFonts w:hint="eastAsia" w:ascii="华文细黑" w:hAnsi="华文细黑" w:eastAsia="华文细黑"/>
          <w:bCs w:val="0"/>
          <w:lang w:eastAsia="zh-CN"/>
        </w:rPr>
      </w:pPr>
    </w:p>
    <w:p w14:paraId="509346CA">
      <w:pPr>
        <w:pStyle w:val="122"/>
        <w:widowControl/>
        <w:jc w:val="left"/>
        <w:rPr>
          <w:rFonts w:hint="eastAsia" w:ascii="Times New Roman" w:hAnsi="Times New Roman"/>
        </w:rPr>
      </w:pPr>
    </w:p>
    <w:p w14:paraId="054A9EEA">
      <w:pPr>
        <w:pStyle w:val="122"/>
        <w:widowControl/>
        <w:jc w:val="left"/>
        <w:rPr>
          <w:rFonts w:hint="eastAsia" w:ascii="Times New Roman" w:hAnsi="Times New Roman"/>
        </w:rPr>
      </w:pPr>
    </w:p>
    <w:p w14:paraId="788D57AE">
      <w:pPr>
        <w:pStyle w:val="122"/>
        <w:widowControl/>
        <w:jc w:val="left"/>
        <w:rPr>
          <w:rFonts w:hint="eastAsia" w:ascii="Times New Roman" w:hAnsi="Times New Roman"/>
        </w:rPr>
      </w:pPr>
    </w:p>
    <w:p w14:paraId="6B87366F">
      <w:pPr>
        <w:pStyle w:val="122"/>
        <w:widowControl/>
        <w:jc w:val="left"/>
        <w:rPr>
          <w:rFonts w:hint="eastAsia" w:ascii="Times New Roman" w:hAnsi="Times New Roman"/>
        </w:rPr>
      </w:pPr>
    </w:p>
    <w:p w14:paraId="2FEA23D2">
      <w:pPr>
        <w:pStyle w:val="122"/>
        <w:widowControl/>
        <w:jc w:val="left"/>
        <w:rPr>
          <w:rFonts w:ascii="Times New Roman" w:hAnsi="Times New Roman"/>
        </w:rPr>
      </w:pPr>
    </w:p>
    <w:p w14:paraId="11744440">
      <w:pPr>
        <w:pStyle w:val="122"/>
        <w:widowControl/>
        <w:jc w:val="left"/>
        <w:rPr>
          <w:rFonts w:ascii="Times New Roman" w:hAnsi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 w14:paraId="37C3D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center"/>
          </w:tcPr>
          <w:p w14:paraId="2F80B8DE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638" w:type="dxa"/>
            <w:noWrap w:val="0"/>
            <w:vAlign w:val="center"/>
          </w:tcPr>
          <w:p w14:paraId="61D62352">
            <w:pPr>
              <w:pStyle w:val="119"/>
              <w:widowControl/>
              <w:spacing w:before="120" w:line="240" w:lineRule="auto"/>
              <w:jc w:val="both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2346D1AC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25CB71B7">
            <w:pPr>
              <w:pStyle w:val="122"/>
              <w:widowControl/>
              <w:jc w:val="both"/>
              <w:rPr>
                <w:rFonts w:hint="eastAsia" w:ascii="Times New Roman" w:hAnsi="Times New Roman" w:eastAsia="宋体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2026-07-17</w:t>
            </w:r>
          </w:p>
        </w:tc>
      </w:tr>
      <w:tr w14:paraId="3B5E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center"/>
          </w:tcPr>
          <w:p w14:paraId="1B4AB3FB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638" w:type="dxa"/>
            <w:noWrap w:val="0"/>
            <w:vAlign w:val="center"/>
          </w:tcPr>
          <w:p w14:paraId="44B124AF">
            <w:pPr>
              <w:pStyle w:val="119"/>
              <w:widowControl/>
              <w:spacing w:before="120" w:line="240" w:lineRule="auto"/>
              <w:jc w:val="both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6E050A01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082F6C9E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  <w:tr w14:paraId="71FD1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center"/>
          </w:tcPr>
          <w:p w14:paraId="7481CBD2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638" w:type="dxa"/>
            <w:noWrap w:val="0"/>
            <w:vAlign w:val="center"/>
          </w:tcPr>
          <w:p w14:paraId="31543403">
            <w:pPr>
              <w:pStyle w:val="119"/>
              <w:widowControl/>
              <w:spacing w:before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3093DB1A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26D3D614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</w:tbl>
    <w:p w14:paraId="48B3BFF2">
      <w:pPr>
        <w:pStyle w:val="122"/>
        <w:widowControl/>
        <w:jc w:val="left"/>
        <w:rPr>
          <w:rFonts w:ascii="Times New Roman" w:hAnsi="Times New Roman"/>
        </w:rPr>
      </w:pPr>
    </w:p>
    <w:p w14:paraId="04B944E3">
      <w:pPr>
        <w:pStyle w:val="122"/>
        <w:widowControl/>
        <w:jc w:val="left"/>
        <w:rPr>
          <w:rFonts w:ascii="Times New Roman" w:hAnsi="Times New Roman"/>
        </w:rPr>
      </w:pPr>
    </w:p>
    <w:p w14:paraId="61C7468B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4ED6B8F4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7EFE0D44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448A757A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 </w:t>
      </w:r>
    </w:p>
    <w:p w14:paraId="0E136CB4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eastAsia="zh-CN"/>
        </w:rPr>
        <w:t>武汉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学链</w:t>
      </w:r>
      <w:r>
        <w:rPr>
          <w:rFonts w:hint="eastAsia" w:ascii="宋体" w:hAnsi="宋体"/>
          <w:b/>
          <w:sz w:val="28"/>
          <w:szCs w:val="28"/>
        </w:rPr>
        <w:t>科技有限公司</w:t>
      </w:r>
    </w:p>
    <w:p w14:paraId="28E7DA27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hAnsi="华文细黑" w:eastAsia="华文细黑"/>
          <w:kern w:val="0"/>
          <w:sz w:val="24"/>
          <w:szCs w:val="24"/>
        </w:rPr>
      </w:pPr>
      <w:r>
        <w:rPr>
          <w:rFonts w:ascii="华文细黑" w:hAnsi="华文细黑" w:eastAsia="华文细黑"/>
          <w:kern w:val="0"/>
          <w:sz w:val="24"/>
          <w:szCs w:val="24"/>
        </w:rPr>
        <w:t>版权所有  不得复制</w:t>
      </w:r>
    </w:p>
    <w:p w14:paraId="5C94AE57">
      <w:pPr>
        <w:widowControl/>
        <w:spacing w:line="360" w:lineRule="auto"/>
        <w:jc w:val="center"/>
        <w:rPr>
          <w:sz w:val="36"/>
          <w:szCs w:val="36"/>
        </w:rPr>
      </w:pPr>
      <w:r>
        <w:br w:type="page"/>
      </w:r>
      <w:r>
        <w:rPr>
          <w:sz w:val="36"/>
          <w:szCs w:val="36"/>
        </w:rPr>
        <w:t xml:space="preserve"> Revision Record</w:t>
      </w:r>
    </w:p>
    <w:p w14:paraId="4750532E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修订记录</w:t>
      </w:r>
    </w:p>
    <w:p w14:paraId="7D514AF5">
      <w:pPr>
        <w:jc w:val="center"/>
        <w:rPr>
          <w:rFonts w:hint="eastAsia"/>
          <w:sz w:val="21"/>
          <w:szCs w:val="21"/>
        </w:rPr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 w14:paraId="63076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34" w:hRule="atLeast"/>
          <w:tblHeader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EB15083">
            <w:pPr>
              <w:pStyle w:val="96"/>
              <w:jc w:val="left"/>
              <w:rPr>
                <w:rFonts w:hint="eastAsia"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Date</w:t>
            </w:r>
          </w:p>
          <w:p w14:paraId="61B82421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C20062F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Revision Version</w:t>
            </w:r>
          </w:p>
          <w:p w14:paraId="48CF8D8E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032D7CB">
            <w:pPr>
              <w:pStyle w:val="96"/>
              <w:jc w:val="left"/>
              <w:rPr>
                <w:rFonts w:hint="eastAsia" w:ascii="Times New Roman" w:hAnsi="Times New Roman" w:eastAsia="宋体"/>
                <w:b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CR ID /Defect ID</w:t>
            </w:r>
          </w:p>
          <w:p w14:paraId="74E70E0F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CR/ Defect</w:t>
            </w:r>
            <w:r>
              <w:rPr>
                <w:rFonts w:hint="eastAsia" w:ascii="Times New Roman" w:hAnsi="宋体"/>
                <w:b w:val="0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2DCDEF3">
            <w:pPr>
              <w:pStyle w:val="96"/>
              <w:jc w:val="left"/>
              <w:rPr>
                <w:rFonts w:hint="eastAsia" w:ascii="Times New Roman" w:hAnsi="Times New Roman" w:eastAsia="宋体"/>
                <w:b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Sec No. </w:t>
            </w:r>
          </w:p>
          <w:p w14:paraId="69B8F223">
            <w:pPr>
              <w:pStyle w:val="96"/>
              <w:jc w:val="left"/>
              <w:rPr>
                <w:rFonts w:ascii="Times New Roman" w:hAnsi="宋体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DDB1950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Change Description</w:t>
            </w:r>
          </w:p>
          <w:p w14:paraId="469A468C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8EEB5E6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Author</w:t>
            </w:r>
          </w:p>
          <w:p w14:paraId="2300F21E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作者</w:t>
            </w:r>
          </w:p>
        </w:tc>
      </w:tr>
      <w:tr w14:paraId="2DDA2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F8910C6">
            <w:pPr>
              <w:pStyle w:val="43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Cs w:val="24"/>
                <w:lang w:eastAsia="zh-CN"/>
              </w:rPr>
              <w:t>2026-07-17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3D98A9">
            <w:pPr>
              <w:pStyle w:val="43"/>
              <w:ind w:firstLine="210" w:firstLineChars="100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Cs w:val="24"/>
                <w:lang w:eastAsia="zh-CN"/>
              </w:rPr>
              <w:t>V1.0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7CDDBA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0D1E98">
            <w:pPr>
              <w:pStyle w:val="43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Cs w:val="24"/>
                <w:lang w:eastAsia="zh-CN"/>
              </w:rPr>
              <w:t>全部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B48C3AB">
            <w:pPr>
              <w:pStyle w:val="43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Cs w:val="24"/>
                <w:lang w:eastAsia="zh-CN"/>
              </w:rPr>
              <w:t>初稿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2D1D29B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</w:tr>
      <w:tr w14:paraId="3B1BF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DB4F11E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600615A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FDAE7C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632B9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CC08180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B1FDF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6D8CB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B96948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3A38E2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88BF93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048F3CA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422ADA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BFB133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4F8E9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297444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27A6CB3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5462ECB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5FFB5B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E06CF0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BFC13D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25D7E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6BDB25D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E2E859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38378C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F9DC6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54B0EE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3D6942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3BF0B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5D17FB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9A68BA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10814A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73BC48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276A1A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CCC4637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2E15C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7FAF5D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9B2725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408D66B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624FF8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4C9ABF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584500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5F5C6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A91F91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2851A3A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BA2013D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EB59B9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4F3D2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2D589C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53C04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00AAE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F841E7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5BC509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AA169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F33886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07917DB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4263A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E1B7FA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A6F8BF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B4D00CD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59ED9A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503AE5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35FC24B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</w:tbl>
    <w:p w14:paraId="49E1A0CC">
      <w:pPr>
        <w:rPr>
          <w:rFonts w:hint="eastAsia"/>
        </w:rPr>
      </w:pPr>
    </w:p>
    <w:p w14:paraId="563EDEF7">
      <w:pPr>
        <w:jc w:val="center"/>
        <w:rPr>
          <w:rFonts w:hint="eastAsia"/>
          <w:sz w:val="36"/>
          <w:szCs w:val="36"/>
        </w:rPr>
      </w:pPr>
      <w:r>
        <w:br w:type="page"/>
      </w:r>
      <w:r>
        <w:rPr>
          <w:sz w:val="36"/>
          <w:szCs w:val="36"/>
        </w:rPr>
        <w:t>Catalog</w:t>
      </w:r>
    </w:p>
    <w:p w14:paraId="3E8A17A6">
      <w:pPr>
        <w:pStyle w:val="47"/>
        <w:keepNext w:val="0"/>
        <w:widowControl/>
        <w:snapToGrid w:val="0"/>
        <w:spacing w:before="0" w:after="0"/>
        <w:rPr>
          <w:rFonts w:ascii="Times New Roman" w:hAnsi="Times New Roman" w:eastAsia="宋体"/>
          <w:sz w:val="36"/>
          <w:szCs w:val="36"/>
        </w:rPr>
      </w:pPr>
      <w:r>
        <w:rPr>
          <w:rFonts w:ascii="Times New Roman" w:hAnsi="宋体" w:eastAsia="宋体"/>
          <w:sz w:val="36"/>
          <w:szCs w:val="36"/>
        </w:rPr>
        <w:t>目</w:t>
      </w:r>
      <w:r>
        <w:rPr>
          <w:rFonts w:ascii="Times New Roman" w:hAnsi="Times New Roman" w:eastAsia="宋体"/>
          <w:sz w:val="36"/>
          <w:szCs w:val="36"/>
        </w:rPr>
        <w:t xml:space="preserve">  </w:t>
      </w:r>
      <w:r>
        <w:rPr>
          <w:rFonts w:ascii="Times New Roman" w:hAnsi="宋体" w:eastAsia="宋体"/>
          <w:sz w:val="36"/>
          <w:szCs w:val="36"/>
        </w:rPr>
        <w:t>录</w:t>
      </w:r>
    </w:p>
    <w:p w14:paraId="08D7D851">
      <w:pPr>
        <w:pStyle w:val="26"/>
        <w:rPr>
          <w:rFonts w:ascii="Times New Roman" w:hAnsi="Times New Roman"/>
          <w:kern w:val="2"/>
          <w:szCs w:val="24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"_Toc326312513"</w:instrText>
      </w:r>
      <w:r>
        <w:rPr>
          <w:rStyle w:val="38"/>
        </w:rPr>
        <w:instrText xml:space="preserve"> </w:instrText>
      </w:r>
      <w:r>
        <w:fldChar w:fldCharType="separate"/>
      </w:r>
      <w:r>
        <w:rPr>
          <w:rStyle w:val="38"/>
          <w:rFonts w:eastAsia="Times New Roman"/>
        </w:rPr>
        <w:t>1</w:t>
      </w:r>
      <w:r>
        <w:rPr>
          <w:rFonts w:ascii="Times New Roman" w:hAnsi="Times New Roman"/>
          <w:kern w:val="2"/>
          <w:szCs w:val="24"/>
        </w:rPr>
        <w:tab/>
      </w:r>
      <w:r>
        <w:rPr>
          <w:rStyle w:val="38"/>
          <w:rFonts w:hint="eastAsia"/>
        </w:rPr>
        <w:t>项目简介</w:t>
      </w:r>
      <w:r>
        <w:tab/>
      </w:r>
      <w:r>
        <w:fldChar w:fldCharType="begin"/>
      </w:r>
      <w:r>
        <w:instrText xml:space="preserve"> PAGEREF _Toc326312513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DD40C99">
      <w:pPr>
        <w:pStyle w:val="26"/>
        <w:rPr>
          <w:rFonts w:ascii="Times New Roman" w:hAnsi="Times New Roman"/>
          <w:kern w:val="2"/>
          <w:szCs w:val="24"/>
        </w:rPr>
      </w:pPr>
      <w: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"_Toc326312514"</w:instrText>
      </w:r>
      <w:r>
        <w:rPr>
          <w:rStyle w:val="38"/>
        </w:rPr>
        <w:instrText xml:space="preserve"> </w:instrText>
      </w:r>
      <w:r>
        <w:fldChar w:fldCharType="separate"/>
      </w:r>
      <w:r>
        <w:rPr>
          <w:rStyle w:val="38"/>
          <w:rFonts w:eastAsia="Times New Roman"/>
        </w:rPr>
        <w:t>2</w:t>
      </w:r>
      <w:r>
        <w:rPr>
          <w:rFonts w:ascii="Times New Roman" w:hAnsi="Times New Roman"/>
          <w:kern w:val="2"/>
          <w:szCs w:val="24"/>
        </w:rPr>
        <w:tab/>
      </w:r>
      <w:r>
        <w:rPr>
          <w:rStyle w:val="38"/>
          <w:rFonts w:hint="eastAsia"/>
        </w:rPr>
        <w:t>交付件</w:t>
      </w:r>
      <w:r>
        <w:tab/>
      </w:r>
      <w:r>
        <w:fldChar w:fldCharType="begin"/>
      </w:r>
      <w:r>
        <w:instrText xml:space="preserve"> PAGEREF _Toc326312514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5B2DF2B">
      <w:pPr>
        <w:pStyle w:val="26"/>
        <w:rPr>
          <w:rFonts w:ascii="Times New Roman" w:hAnsi="Times New Roman"/>
          <w:kern w:val="2"/>
          <w:szCs w:val="24"/>
        </w:rPr>
      </w:pPr>
      <w: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"_Toc326312515"</w:instrText>
      </w:r>
      <w:r>
        <w:rPr>
          <w:rStyle w:val="38"/>
        </w:rPr>
        <w:instrText xml:space="preserve"> </w:instrText>
      </w:r>
      <w:r>
        <w:fldChar w:fldCharType="separate"/>
      </w:r>
      <w:r>
        <w:rPr>
          <w:rStyle w:val="38"/>
          <w:rFonts w:eastAsia="Times New Roman"/>
        </w:rPr>
        <w:t>3</w:t>
      </w:r>
      <w:r>
        <w:rPr>
          <w:rFonts w:ascii="Times New Roman" w:hAnsi="Times New Roman"/>
          <w:kern w:val="2"/>
          <w:szCs w:val="24"/>
        </w:rPr>
        <w:tab/>
      </w:r>
      <w:r>
        <w:rPr>
          <w:rStyle w:val="38"/>
        </w:rPr>
        <w:t xml:space="preserve">WBS </w:t>
      </w:r>
      <w:r>
        <w:rPr>
          <w:rStyle w:val="38"/>
          <w:rFonts w:hint="eastAsia"/>
        </w:rPr>
        <w:t>工作任务分解</w:t>
      </w:r>
      <w:r>
        <w:tab/>
      </w:r>
      <w:r>
        <w:fldChar w:fldCharType="begin"/>
      </w:r>
      <w:r>
        <w:instrText xml:space="preserve"> PAGEREF _Toc326312515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FB5A98A">
      <w:pPr>
        <w:pStyle w:val="26"/>
        <w:rPr>
          <w:rStyle w:val="38"/>
          <w:rFonts w:hint="eastAsia"/>
        </w:rPr>
      </w:pPr>
      <w: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"_Toc326312516"</w:instrText>
      </w:r>
      <w:r>
        <w:rPr>
          <w:rStyle w:val="38"/>
        </w:rPr>
        <w:instrText xml:space="preserve"> </w:instrText>
      </w:r>
      <w:r>
        <w:fldChar w:fldCharType="separate"/>
      </w:r>
      <w:r>
        <w:rPr>
          <w:rStyle w:val="38"/>
          <w:rFonts w:eastAsia="Times New Roman"/>
        </w:rPr>
        <w:t>4</w:t>
      </w:r>
      <w:r>
        <w:rPr>
          <w:rFonts w:ascii="Times New Roman" w:hAnsi="Times New Roman"/>
          <w:kern w:val="2"/>
          <w:szCs w:val="24"/>
        </w:rPr>
        <w:tab/>
      </w:r>
      <w:r>
        <w:rPr>
          <w:rStyle w:val="38"/>
          <w:rFonts w:hint="eastAsia"/>
        </w:rPr>
        <w:t>项目甘特图</w:t>
      </w:r>
      <w:r>
        <w:tab/>
      </w:r>
      <w:r>
        <w:fldChar w:fldCharType="begin"/>
      </w:r>
      <w:r>
        <w:instrText xml:space="preserve"> PAGEREF _Toc326312516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2E81621">
      <w:pPr>
        <w:pStyle w:val="2"/>
        <w:keepNext w:val="0"/>
        <w:tabs>
          <w:tab w:val="left" w:pos="426"/>
          <w:tab w:val="clear" w:pos="630"/>
        </w:tabs>
        <w:ind w:hanging="630"/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cols w:space="720" w:num="1"/>
          <w:titlePg/>
          <w:docGrid w:type="lines" w:linePitch="312" w:charSpace="0"/>
        </w:sectPr>
      </w:pPr>
    </w:p>
    <w:p w14:paraId="5FBAE3FE">
      <w:pPr>
        <w:pStyle w:val="2"/>
        <w:keepNext w:val="0"/>
        <w:tabs>
          <w:tab w:val="left" w:pos="426"/>
          <w:tab w:val="clear" w:pos="630"/>
        </w:tabs>
        <w:ind w:hanging="630"/>
        <w:rPr>
          <w:rFonts w:hint="eastAsia"/>
        </w:rPr>
      </w:pPr>
      <w:r>
        <w:fldChar w:fldCharType="end"/>
      </w:r>
      <w:bookmarkStart w:id="0" w:name="_Toc326312513"/>
      <w:bookmarkStart w:id="1" w:name="_Toc62785758"/>
      <w:bookmarkStart w:id="2" w:name="_Toc124225188"/>
      <w:bookmarkStart w:id="3" w:name="_Toc114305149"/>
      <w:bookmarkStart w:id="4" w:name="_Toc184722933"/>
      <w:bookmarkStart w:id="5" w:name="_Toc124225844"/>
      <w:bookmarkStart w:id="6" w:name="_Toc117673047"/>
      <w:r>
        <w:rPr>
          <w:rFonts w:hint="eastAsia" w:ascii="Times New Roman" w:hAnsi="Times New Roman" w:eastAsia="宋体"/>
          <w:szCs w:val="32"/>
        </w:rPr>
        <w:t>项目简介</w:t>
      </w:r>
      <w:bookmarkEnd w:id="0"/>
    </w:p>
    <w:p w14:paraId="48765DD3">
      <w:pPr>
        <w:pStyle w:val="120"/>
        <w:ind w:left="400" w:firstLine="420"/>
        <w:rPr>
          <w:rFonts w:hint="eastAsia"/>
        </w:rPr>
      </w:pPr>
    </w:p>
    <w:p w14:paraId="07D89E1D">
      <w:pPr>
        <w:pStyle w:val="2"/>
        <w:keepNext w:val="0"/>
        <w:tabs>
          <w:tab w:val="left" w:pos="426"/>
          <w:tab w:val="clear" w:pos="630"/>
        </w:tabs>
        <w:ind w:hanging="630"/>
        <w:rPr>
          <w:rFonts w:ascii="Times New Roman" w:hAnsi="Times New Roman" w:eastAsia="宋体"/>
          <w:szCs w:val="32"/>
        </w:rPr>
      </w:pPr>
      <w:bookmarkStart w:id="7" w:name="_Toc326312514"/>
      <w:r>
        <w:rPr>
          <w:rFonts w:ascii="Times New Roman" w:hAnsi="Times New Roman" w:eastAsia="宋体"/>
          <w:szCs w:val="32"/>
        </w:rPr>
        <w:t>交付件</w:t>
      </w:r>
      <w:bookmarkEnd w:id="1"/>
      <w:bookmarkEnd w:id="2"/>
      <w:bookmarkEnd w:id="3"/>
      <w:bookmarkEnd w:id="4"/>
      <w:bookmarkEnd w:id="5"/>
      <w:bookmarkEnd w:id="6"/>
      <w:bookmarkEnd w:id="7"/>
    </w:p>
    <w:tbl>
      <w:tblPr>
        <w:tblStyle w:val="33"/>
        <w:tblW w:w="0" w:type="auto"/>
        <w:tblInd w:w="2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2846"/>
      </w:tblGrid>
      <w:tr w14:paraId="4C081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" w:type="dxa"/>
            <w:noWrap w:val="0"/>
            <w:vAlign w:val="center"/>
          </w:tcPr>
          <w:p w14:paraId="66A6F981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bookmarkStart w:id="8" w:name="_Toc117673049"/>
            <w:bookmarkStart w:id="9" w:name="_Toc114305151"/>
            <w:bookmarkStart w:id="10" w:name="_Toc62785760"/>
            <w:r>
              <w:rPr>
                <w:rFonts w:ascii="Times New Roman" w:hAnsi="Times New Roman"/>
                <w:sz w:val="21"/>
                <w:szCs w:val="21"/>
              </w:rPr>
              <w:t>S.No.</w:t>
            </w:r>
          </w:p>
        </w:tc>
        <w:tc>
          <w:tcPr>
            <w:tcW w:w="2846" w:type="dxa"/>
            <w:noWrap w:val="0"/>
            <w:vAlign w:val="center"/>
          </w:tcPr>
          <w:p w14:paraId="06EFCC11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Deliverable </w:t>
            </w:r>
            <w:r>
              <w:rPr>
                <w:rFonts w:ascii="Times New Roman" w:hAnsi="宋体"/>
                <w:sz w:val="21"/>
                <w:szCs w:val="21"/>
              </w:rPr>
              <w:t>交付件</w:t>
            </w:r>
          </w:p>
        </w:tc>
      </w:tr>
      <w:tr w14:paraId="270F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" w:type="dxa"/>
            <w:noWrap w:val="0"/>
            <w:vAlign w:val="center"/>
          </w:tcPr>
          <w:p w14:paraId="534EF8B6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01</w:t>
            </w:r>
          </w:p>
        </w:tc>
        <w:tc>
          <w:tcPr>
            <w:tcW w:w="2846" w:type="dxa"/>
            <w:noWrap w:val="0"/>
            <w:vAlign w:val="center"/>
          </w:tcPr>
          <w:p w14:paraId="3B70D875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项目立项报告</w:t>
            </w:r>
          </w:p>
        </w:tc>
      </w:tr>
      <w:tr w14:paraId="576F1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" w:type="dxa"/>
            <w:noWrap w:val="0"/>
            <w:vAlign w:val="center"/>
          </w:tcPr>
          <w:p w14:paraId="52C59FFC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02</w:t>
            </w:r>
          </w:p>
        </w:tc>
        <w:tc>
          <w:tcPr>
            <w:tcW w:w="2846" w:type="dxa"/>
            <w:noWrap w:val="0"/>
            <w:vAlign w:val="center"/>
          </w:tcPr>
          <w:p w14:paraId="46DCC444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项目计划（简版）</w:t>
            </w:r>
          </w:p>
        </w:tc>
      </w:tr>
      <w:tr w14:paraId="167F0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" w:type="dxa"/>
            <w:noWrap w:val="0"/>
            <w:vAlign w:val="center"/>
          </w:tcPr>
          <w:p w14:paraId="0254E5DE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03</w:t>
            </w:r>
          </w:p>
        </w:tc>
        <w:tc>
          <w:tcPr>
            <w:tcW w:w="2846" w:type="dxa"/>
            <w:noWrap w:val="0"/>
            <w:vAlign w:val="center"/>
          </w:tcPr>
          <w:p w14:paraId="3C733B4D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需求规格说明书</w:t>
            </w:r>
          </w:p>
        </w:tc>
      </w:tr>
      <w:tr w14:paraId="303E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" w:type="dxa"/>
            <w:noWrap w:val="0"/>
            <w:vAlign w:val="center"/>
          </w:tcPr>
          <w:p w14:paraId="728A387B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04</w:t>
            </w:r>
          </w:p>
        </w:tc>
        <w:tc>
          <w:tcPr>
            <w:tcW w:w="2846" w:type="dxa"/>
            <w:noWrap w:val="0"/>
            <w:vAlign w:val="center"/>
          </w:tcPr>
          <w:p w14:paraId="5A603E52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系统设计说明书</w:t>
            </w:r>
          </w:p>
        </w:tc>
      </w:tr>
      <w:tr w14:paraId="35952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" w:type="dxa"/>
            <w:noWrap w:val="0"/>
            <w:vAlign w:val="center"/>
          </w:tcPr>
          <w:p w14:paraId="09777C20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05</w:t>
            </w:r>
          </w:p>
        </w:tc>
        <w:tc>
          <w:tcPr>
            <w:tcW w:w="2846" w:type="dxa"/>
            <w:noWrap w:val="0"/>
            <w:vAlign w:val="center"/>
          </w:tcPr>
          <w:p w14:paraId="5DBDB28D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项目最终代码</w:t>
            </w:r>
          </w:p>
        </w:tc>
      </w:tr>
      <w:tr w14:paraId="53A1A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" w:type="dxa"/>
            <w:noWrap w:val="0"/>
            <w:vAlign w:val="center"/>
          </w:tcPr>
          <w:p w14:paraId="097AF582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06</w:t>
            </w:r>
          </w:p>
        </w:tc>
        <w:tc>
          <w:tcPr>
            <w:tcW w:w="2846" w:type="dxa"/>
            <w:noWrap w:val="0"/>
            <w:vAlign w:val="center"/>
          </w:tcPr>
          <w:p w14:paraId="6B2846C6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项目介绍PPT</w:t>
            </w:r>
          </w:p>
        </w:tc>
      </w:tr>
      <w:tr w14:paraId="60EE6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" w:type="dxa"/>
            <w:noWrap w:val="0"/>
            <w:vAlign w:val="center"/>
          </w:tcPr>
          <w:p w14:paraId="522E2703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07</w:t>
            </w:r>
          </w:p>
        </w:tc>
        <w:tc>
          <w:tcPr>
            <w:tcW w:w="2846" w:type="dxa"/>
            <w:noWrap w:val="0"/>
            <w:vAlign w:val="center"/>
          </w:tcPr>
          <w:p w14:paraId="3ABBD3F8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项目关闭总结报告</w:t>
            </w:r>
          </w:p>
        </w:tc>
      </w:tr>
      <w:tr w14:paraId="1A5D7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" w:type="dxa"/>
            <w:noWrap w:val="0"/>
            <w:vAlign w:val="center"/>
          </w:tcPr>
          <w:p w14:paraId="03523CFF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08</w:t>
            </w:r>
          </w:p>
        </w:tc>
        <w:tc>
          <w:tcPr>
            <w:tcW w:w="2846" w:type="dxa"/>
            <w:noWrap w:val="0"/>
            <w:vAlign w:val="center"/>
          </w:tcPr>
          <w:p w14:paraId="55C5FEDA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个人总结</w:t>
            </w:r>
          </w:p>
        </w:tc>
      </w:tr>
      <w:bookmarkEnd w:id="8"/>
      <w:bookmarkEnd w:id="9"/>
      <w:bookmarkEnd w:id="10"/>
    </w:tbl>
    <w:p w14:paraId="0177941E">
      <w:pPr>
        <w:pStyle w:val="2"/>
        <w:keepNext w:val="0"/>
        <w:tabs>
          <w:tab w:val="left" w:pos="426"/>
          <w:tab w:val="clear" w:pos="630"/>
        </w:tabs>
        <w:ind w:hanging="630"/>
        <w:rPr>
          <w:rFonts w:ascii="Times New Roman" w:hAnsi="Times New Roman" w:eastAsia="宋体"/>
          <w:szCs w:val="32"/>
        </w:rPr>
      </w:pPr>
      <w:bookmarkStart w:id="11" w:name="_Toc124225192"/>
      <w:bookmarkStart w:id="12" w:name="_Toc326312515"/>
      <w:bookmarkStart w:id="13" w:name="_Toc124225848"/>
      <w:bookmarkStart w:id="14" w:name="_Toc184722937"/>
      <w:bookmarkStart w:id="15" w:name="_Toc16650085"/>
      <w:bookmarkStart w:id="16" w:name="_Toc117673052"/>
      <w:bookmarkStart w:id="17" w:name="_Toc62785762"/>
      <w:bookmarkStart w:id="18" w:name="_Toc15211290"/>
      <w:bookmarkStart w:id="19" w:name="_Toc114305154"/>
      <w:bookmarkStart w:id="20" w:name="_Toc62785761"/>
      <w:r>
        <w:rPr>
          <w:rFonts w:ascii="Times New Roman" w:hAnsi="Times New Roman" w:eastAsia="宋体"/>
          <w:szCs w:val="32"/>
        </w:rPr>
        <w:t>WBS 工作任务分解</w:t>
      </w:r>
      <w:bookmarkEnd w:id="11"/>
      <w:bookmarkEnd w:id="12"/>
      <w:bookmarkEnd w:id="13"/>
      <w:bookmarkEnd w:id="14"/>
    </w:p>
    <w:bookmarkEnd w:id="15"/>
    <w:bookmarkEnd w:id="16"/>
    <w:bookmarkEnd w:id="17"/>
    <w:bookmarkEnd w:id="18"/>
    <w:bookmarkEnd w:id="19"/>
    <w:bookmarkEnd w:id="20"/>
    <w:tbl>
      <w:tblPr>
        <w:tblStyle w:val="33"/>
        <w:tblW w:w="8857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861"/>
        <w:gridCol w:w="1701"/>
        <w:gridCol w:w="1237"/>
        <w:gridCol w:w="1315"/>
        <w:gridCol w:w="2053"/>
      </w:tblGrid>
      <w:tr w14:paraId="0FC4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DBE7F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179AA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工作包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546AC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 w:hAnsi="宋体"/>
                <w:color w:val="000000"/>
                <w:sz w:val="21"/>
                <w:szCs w:val="21"/>
              </w:rPr>
              <w:t>工作量</w:t>
            </w:r>
            <w:r>
              <w:rPr>
                <w:rFonts w:hAnsi="宋体"/>
                <w:color w:val="000000"/>
                <w:sz w:val="21"/>
                <w:szCs w:val="21"/>
              </w:rPr>
              <w:t>（</w:t>
            </w:r>
            <w:r>
              <w:rPr>
                <w:rFonts w:hint="eastAsia" w:hAnsi="宋体"/>
                <w:color w:val="000000"/>
                <w:sz w:val="21"/>
                <w:szCs w:val="21"/>
              </w:rPr>
              <w:t>人天</w:t>
            </w:r>
            <w:r>
              <w:rPr>
                <w:rFonts w:hAnsi="宋体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EF5E1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前置任务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7D53E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任务易难度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D88AB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负责人</w:t>
            </w:r>
          </w:p>
        </w:tc>
      </w:tr>
      <w:tr w14:paraId="4ECBB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00CA5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5997F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项目启动与计划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583D6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0.5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9C0F5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—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BC2CD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低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9540B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全员</w:t>
            </w:r>
          </w:p>
        </w:tc>
      </w:tr>
      <w:tr w14:paraId="4F5C1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68AF1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48A74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技术栈环境搭建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16DF5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0.5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25D24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70312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低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5C7BE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全员</w:t>
            </w:r>
          </w:p>
        </w:tc>
      </w:tr>
      <w:tr w14:paraId="691D2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EA8D4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79E75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文献数据集收集与下载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B7A9C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F2BD0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61CBF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C6CE1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成员A</w:t>
            </w:r>
          </w:p>
        </w:tc>
      </w:tr>
      <w:tr w14:paraId="3C60A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4C44F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0C064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医学实体词典构建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B85D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1632C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41A38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2AA96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成员A</w:t>
            </w:r>
          </w:p>
        </w:tc>
      </w:tr>
      <w:tr w14:paraId="19225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4D641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58C97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文本预处理与实体识别Pipeline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E65BD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36180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129D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高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2EDE0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成员A</w:t>
            </w:r>
          </w:p>
        </w:tc>
      </w:tr>
      <w:tr w14:paraId="61704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E57ED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FF9BD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t>MySQL环境搭建与图模型设计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60E19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D3170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BF6B1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3F2E6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成员B</w:t>
            </w:r>
          </w:p>
        </w:tc>
      </w:tr>
      <w:tr w14:paraId="644D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B3730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7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5F2E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知识图谱节点批量导入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11920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1.5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2CCD0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5,6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4AC70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高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BEE8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成员B</w:t>
            </w:r>
          </w:p>
        </w:tc>
      </w:tr>
      <w:tr w14:paraId="61063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C811F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FA2BF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共现关系构建与写入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5813E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B8E8E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7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C89C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高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737AF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成员B</w:t>
            </w:r>
          </w:p>
        </w:tc>
      </w:tr>
      <w:tr w14:paraId="0A2B3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1C434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9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E9199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t>SQL查询与图谱API封装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0260F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0.5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CE437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EA359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1B108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成员B</w:t>
            </w:r>
          </w:p>
        </w:tc>
      </w:tr>
      <w:tr w14:paraId="410BB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BD1E4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B06CF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Vue页面框架与检索页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461FB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1.5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288EC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90B6D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6A260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成员C</w:t>
            </w:r>
          </w:p>
        </w:tc>
      </w:tr>
      <w:tr w14:paraId="7CBE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6B17A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11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59DEB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知识图谱可视化页面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9D214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1.5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705FB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9,10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985F5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高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E2FDE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成员C</w:t>
            </w:r>
          </w:p>
        </w:tc>
      </w:tr>
      <w:tr w14:paraId="0B929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6CFF4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12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30D18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文献详情页与后端API对接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18E04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0822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F4490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CDD7F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成员C</w:t>
            </w:r>
          </w:p>
        </w:tc>
      </w:tr>
      <w:tr w14:paraId="42B37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7BC56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13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9DE74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系统联调与集成测试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35E8C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847D1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8,9,12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A937B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高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78302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全员</w:t>
            </w:r>
          </w:p>
        </w:tc>
      </w:tr>
      <w:tr w14:paraId="4582D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693CA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14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3543E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测试完善与Bug修复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54C36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0.5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96E81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13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97325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92C06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全员</w:t>
            </w:r>
          </w:p>
        </w:tc>
      </w:tr>
      <w:tr w14:paraId="560F2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F9915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B4F44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用户手册与文档编写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D242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0.5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6BEDE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14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FD04A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低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063E5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全员</w:t>
            </w:r>
          </w:p>
        </w:tc>
      </w:tr>
      <w:tr w14:paraId="6FC6A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3094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16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08A80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演示PPT与答辩准备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BB1E1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0.5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77050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B94E8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低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B99FE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全员</w:t>
            </w:r>
          </w:p>
        </w:tc>
      </w:tr>
    </w:tbl>
    <w:p w14:paraId="6E2DA9A4">
      <w:pPr>
        <w:widowControl/>
        <w:autoSpaceDE/>
        <w:autoSpaceDN/>
        <w:adjustRightInd/>
        <w:rPr>
          <w:i/>
          <w:iCs/>
          <w:color w:val="0000FF"/>
          <w:sz w:val="21"/>
          <w:szCs w:val="21"/>
        </w:rPr>
        <w:sectPr>
          <w:pgSz w:w="11900" w:h="16832"/>
          <w:pgMar w:top="1134" w:right="1440" w:bottom="1327" w:left="1440" w:header="646" w:footer="646" w:gutter="0"/>
          <w:cols w:space="720" w:num="1"/>
        </w:sectPr>
      </w:pPr>
    </w:p>
    <w:p w14:paraId="3F7F655A">
      <w:pPr>
        <w:pStyle w:val="2"/>
        <w:keepNext w:val="0"/>
        <w:tabs>
          <w:tab w:val="left" w:pos="426"/>
          <w:tab w:val="clear" w:pos="630"/>
        </w:tabs>
        <w:ind w:hanging="630"/>
        <w:rPr>
          <w:rFonts w:hint="eastAsia" w:ascii="Times New Roman" w:hAnsi="Times New Roman" w:eastAsia="宋体"/>
          <w:szCs w:val="32"/>
        </w:rPr>
      </w:pPr>
      <w:bookmarkStart w:id="21" w:name="_Toc326312516"/>
      <w:r>
        <w:rPr>
          <w:rFonts w:hint="eastAsia"/>
        </w:rPr>
        <w:t>项目甘特图</w:t>
      </w:r>
      <w:bookmarkEnd w:id="21"/>
    </w:p>
    <w:tbl>
      <w:tblPr>
        <w:tblStyle w:val="33"/>
        <w:tblW w:w="1541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1"/>
        <w:gridCol w:w="648"/>
        <w:gridCol w:w="377"/>
        <w:gridCol w:w="43"/>
        <w:gridCol w:w="334"/>
        <w:gridCol w:w="86"/>
        <w:gridCol w:w="290"/>
        <w:gridCol w:w="130"/>
        <w:gridCol w:w="246"/>
        <w:gridCol w:w="174"/>
        <w:gridCol w:w="202"/>
        <w:gridCol w:w="218"/>
        <w:gridCol w:w="158"/>
        <w:gridCol w:w="262"/>
        <w:gridCol w:w="114"/>
        <w:gridCol w:w="306"/>
        <w:gridCol w:w="70"/>
        <w:gridCol w:w="350"/>
        <w:gridCol w:w="26"/>
        <w:gridCol w:w="394"/>
        <w:gridCol w:w="36"/>
        <w:gridCol w:w="384"/>
        <w:gridCol w:w="46"/>
        <w:gridCol w:w="374"/>
        <w:gridCol w:w="56"/>
        <w:gridCol w:w="364"/>
        <w:gridCol w:w="66"/>
        <w:gridCol w:w="354"/>
        <w:gridCol w:w="76"/>
        <w:gridCol w:w="344"/>
        <w:gridCol w:w="86"/>
        <w:gridCol w:w="334"/>
        <w:gridCol w:w="96"/>
        <w:gridCol w:w="324"/>
        <w:gridCol w:w="106"/>
        <w:gridCol w:w="314"/>
        <w:gridCol w:w="116"/>
        <w:gridCol w:w="304"/>
        <w:gridCol w:w="126"/>
        <w:gridCol w:w="294"/>
        <w:gridCol w:w="136"/>
        <w:gridCol w:w="284"/>
        <w:gridCol w:w="146"/>
        <w:gridCol w:w="274"/>
        <w:gridCol w:w="156"/>
        <w:gridCol w:w="264"/>
        <w:gridCol w:w="166"/>
        <w:gridCol w:w="254"/>
        <w:gridCol w:w="176"/>
        <w:gridCol w:w="244"/>
        <w:gridCol w:w="186"/>
        <w:gridCol w:w="234"/>
        <w:gridCol w:w="196"/>
        <w:gridCol w:w="224"/>
        <w:gridCol w:w="206"/>
        <w:gridCol w:w="214"/>
        <w:gridCol w:w="216"/>
        <w:gridCol w:w="204"/>
        <w:gridCol w:w="226"/>
        <w:gridCol w:w="194"/>
        <w:gridCol w:w="236"/>
        <w:gridCol w:w="184"/>
        <w:gridCol w:w="440"/>
      </w:tblGrid>
      <w:tr w14:paraId="6CA89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noWrap w:val="0"/>
            <w:vAlign w:val="center"/>
          </w:tcPr>
          <w:p w14:paraId="34F1685E">
            <w:pPr>
              <w:widowControl/>
              <w:autoSpaceDE/>
              <w:autoSpaceDN/>
              <w:adjustRightInd/>
              <w:jc w:val="both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1081" w:type="dxa"/>
            <w:vMerge w:val="restart"/>
            <w:tcBorders>
              <w:top w:val="single" w:color="auto" w:sz="8" w:space="0"/>
              <w:left w:val="nil"/>
              <w:right w:val="single" w:color="auto" w:sz="8" w:space="0"/>
            </w:tcBorders>
            <w:noWrap w:val="0"/>
            <w:vAlign w:val="center"/>
          </w:tcPr>
          <w:p w14:paraId="03773846">
            <w:pPr>
              <w:widowControl/>
              <w:autoSpaceDE/>
              <w:autoSpaceDN/>
              <w:adjustRightInd/>
              <w:jc w:val="both"/>
              <w:rPr>
                <w:rFonts w:hint="eastAsia"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szCs w:val="21"/>
              </w:rPr>
              <w:t>任务名称</w:t>
            </w:r>
          </w:p>
        </w:tc>
        <w:tc>
          <w:tcPr>
            <w:tcW w:w="648" w:type="dxa"/>
            <w:vMerge w:val="restart"/>
            <w:tcBorders>
              <w:top w:val="single" w:color="auto" w:sz="8" w:space="0"/>
              <w:left w:val="nil"/>
              <w:right w:val="single" w:color="auto" w:sz="8" w:space="0"/>
            </w:tcBorders>
            <w:noWrap w:val="0"/>
            <w:vAlign w:val="center"/>
          </w:tcPr>
          <w:p w14:paraId="207B4F4C">
            <w:pPr>
              <w:widowControl/>
              <w:autoSpaceDE/>
              <w:autoSpaceDN/>
              <w:adjustRightInd/>
              <w:jc w:val="both"/>
              <w:rPr>
                <w:rFonts w:hint="eastAsia"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szCs w:val="21"/>
              </w:rPr>
              <w:t>工期</w:t>
            </w:r>
          </w:p>
        </w:tc>
        <w:tc>
          <w:tcPr>
            <w:tcW w:w="13040" w:type="dxa"/>
            <w:gridSpan w:val="61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3DBD7135">
            <w:pPr>
              <w:widowControl/>
              <w:autoSpaceDE/>
              <w:autoSpaceDN/>
              <w:adjustRightInd/>
              <w:jc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szCs w:val="21"/>
              </w:rPr>
              <w:t>时间</w:t>
            </w:r>
          </w:p>
        </w:tc>
      </w:tr>
      <w:tr w14:paraId="16F37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left w:val="single" w:color="auto" w:sz="8" w:space="0"/>
              <w:right w:val="single" w:color="auto" w:sz="8" w:space="0"/>
            </w:tcBorders>
            <w:noWrap w:val="0"/>
            <w:vAlign w:val="top"/>
          </w:tcPr>
          <w:p w14:paraId="2DD5843D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081" w:type="dxa"/>
            <w:vMerge w:val="continue"/>
            <w:tcBorders>
              <w:left w:val="nil"/>
              <w:right w:val="single" w:color="auto" w:sz="8" w:space="0"/>
            </w:tcBorders>
            <w:noWrap w:val="0"/>
            <w:vAlign w:val="top"/>
          </w:tcPr>
          <w:p w14:paraId="49D4EE20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648" w:type="dxa"/>
            <w:vMerge w:val="continue"/>
            <w:tcBorders>
              <w:left w:val="nil"/>
              <w:right w:val="single" w:color="auto" w:sz="8" w:space="0"/>
            </w:tcBorders>
            <w:noWrap w:val="0"/>
            <w:vAlign w:val="top"/>
          </w:tcPr>
          <w:p w14:paraId="5FB2C09F">
            <w:pPr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12283C3C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20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10</w:t>
            </w:r>
            <w:r>
              <w:rPr>
                <w:b/>
                <w:bCs/>
                <w:color w:val="000000"/>
                <w:sz w:val="21"/>
                <w:szCs w:val="21"/>
              </w:rPr>
              <w:t>年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8</w:t>
            </w:r>
            <w:r>
              <w:rPr>
                <w:b/>
                <w:bCs/>
                <w:color w:val="000000"/>
                <w:sz w:val="21"/>
                <w:szCs w:val="21"/>
              </w:rPr>
              <w:t>月</w:t>
            </w: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2A698006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33B93784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0C583A15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7329027E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1C0D3514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190A083E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503A79FD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566A7083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5EBADFFE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745D2402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6AAF122D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0AAC1025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022695FE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33EDAF5C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171102A7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5DCBBA70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16F6C6F3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022B4BAB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1B3B6B51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3EEB3113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73CCB1B6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31FC2BC4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5F0B988D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5CA4A964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670324B2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58DCABD4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4C55E607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253CC5FC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14CB344C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248D2C24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14:paraId="77625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ABCD200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081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22C2251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648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60E847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D839BF9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37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C3061D8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01CB258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CB6F2D6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CE4CE67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674DEDA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4C602B4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7184D75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E66C30E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FC0885C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5E4CEBC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59E6875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12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C93B53C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13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0A512AD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14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F27AAE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15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F63A4F8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16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E431B37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17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4B87F93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18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D583308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19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159F701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FF17834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21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70EFDD9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22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700C48A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23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925966B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24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FC777F4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25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C91737F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26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E12DB53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27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4271B78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28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6063C88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29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C8FD17C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30</w:t>
            </w:r>
          </w:p>
        </w:tc>
        <w:tc>
          <w:tcPr>
            <w:tcW w:w="62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88C4E02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31</w:t>
            </w:r>
          </w:p>
        </w:tc>
      </w:tr>
      <w:tr w14:paraId="414DE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4D6C91E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43CB79D">
            <w:pPr>
              <w:widowControl/>
              <w:autoSpaceDE/>
              <w:autoSpaceDN/>
              <w:adjustRightInd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  <w:t>项目启动与计划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EDD74E1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0.5d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A2D3B2F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7" w:type="dxa"/>
            <w:gridSpan w:val="2"/>
            <w:tcBorders>
              <w:top w:val="nil"/>
              <w:left w:val="nil"/>
              <w:right w:val="single" w:color="auto" w:sz="8" w:space="0"/>
            </w:tcBorders>
            <w:noWrap w:val="0"/>
            <w:vAlign w:val="top"/>
          </w:tcPr>
          <w:p w14:paraId="3DEDD86C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1AB37AA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78F0F08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2941DD1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552C01A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AFFE3A6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483F96C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DAEE33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A018E5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B13140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63DD67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E37D8A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D37524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344B0E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968624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D19562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A23DDC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3E77E8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320DC1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B92E63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7D0485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B8EF85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3688D7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F3D826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3FE733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1D126F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5B839E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F62A5E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7FC276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CEFEF6E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全员</w:t>
            </w:r>
          </w:p>
        </w:tc>
      </w:tr>
      <w:tr w14:paraId="6D703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2B58189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AC5DB12">
            <w:pPr>
              <w:widowControl/>
              <w:autoSpaceDE/>
              <w:autoSpaceDN/>
              <w:adjustRightInd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  <w:t>技术栈环境搭建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05990F8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0.5d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5679E2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7" w:type="dxa"/>
            <w:gridSpan w:val="2"/>
            <w:tcBorders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5676B8D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69D2CD8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9F55DA2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86F251F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8D6889E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4EA77FB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8CF840A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9C9BC8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40BD59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E19E74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2551FC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7565A6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12722D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B2AF91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2A6F21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04DF9C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8D3215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D1C2E7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FE6801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B0D65E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7BCD33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7CE4DC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A57062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5C918D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82CC47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A712E6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4D48EF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35DCF0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3366AD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9C00A11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全员</w:t>
            </w:r>
          </w:p>
        </w:tc>
      </w:tr>
      <w:tr w14:paraId="5211B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E4E6D9A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C34359C">
            <w:pPr>
              <w:widowControl/>
              <w:autoSpaceDE/>
              <w:autoSpaceDN/>
              <w:adjustRightInd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  <w:t>文献数据收集下载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EEAE522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1d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8D7CA4B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7882214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978F00B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350A337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9915FA0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88869A5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C31D47E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4E580C6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412DCF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09B93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34984B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7693D7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0B7E9A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A137A9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3C0B6A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8FCFC9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F7866A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148D9D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C10409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8F2B6B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1F9AA0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06DB53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846AE4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9313A8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5A6974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871112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C48C5A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B12275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ECDED1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014C9F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D5DEC15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成员A</w:t>
            </w:r>
          </w:p>
        </w:tc>
      </w:tr>
      <w:tr w14:paraId="511F8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08D8A47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4DDD6A2">
            <w:pPr>
              <w:widowControl/>
              <w:autoSpaceDE/>
              <w:autoSpaceDN/>
              <w:adjustRightInd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  <w:t>医学实体词典构建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BC003CA">
            <w:pPr>
              <w:widowControl/>
              <w:tabs>
                <w:tab w:val="center" w:pos="216"/>
              </w:tabs>
              <w:autoSpaceDE/>
              <w:autoSpaceDN/>
              <w:adjustRightInd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1d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CEAD280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2170D11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996ACDE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E0BC024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26F2C28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50B6717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8AFC9F1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08E5093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DB444F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53FCE7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pict>
                <v:line id="Line 58" o:spid="_x0000_s1029" o:spt="20" style="position:absolute;left:0pt;margin-left:0.55pt;margin-top:7.75pt;height:0.15pt;width:30.3pt;z-index:251664384;mso-width-relative:page;mso-height-relative:page;" filled="f" coordsize="21600,21600">
                  <v:path arrowok="t"/>
                  <v:fill on="f" focussize="0,0"/>
                  <v:stroke weight="2.25pt"/>
                  <v:imagedata o:title=""/>
                  <o:lock v:ext="edit" grouping="f" rotation="f" text="f" aspectratio="f"/>
                </v:line>
              </w:pic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9334A1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B4660E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0C1358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C5B32B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3ACCCE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7761AD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A9ED96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C06444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D6235F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8F2F39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8AA637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4530CC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7A8625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A86F72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14666C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A7908A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97536C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62A56E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7883DC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44249B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E0CDE51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成员A</w:t>
            </w:r>
          </w:p>
        </w:tc>
      </w:tr>
      <w:tr w14:paraId="434FE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D07DC1B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F42A03D">
            <w:pPr>
              <w:widowControl/>
              <w:autoSpaceDE/>
              <w:autoSpaceDN/>
              <w:adjustRightInd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  <w:t>文本预处理+NER Pipeline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5A02584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1d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FECC3AF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9962A0D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47F7310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00849EB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7A84428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9E2BA3C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BAFDA79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E869DB0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7D760F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79E549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633A4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E2D3DD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pict>
                <v:line id="Line 53" o:spid="_x0000_s1030" o:spt="20" style="position:absolute;left:0pt;flip:y;margin-left:-0.2pt;margin-top:7.45pt;height:0.05pt;width:101.95pt;z-index:251661312;mso-width-relative:page;mso-height-relative:page;" filled="f" coordsize="21600,21600">
                  <v:path arrowok="t"/>
                  <v:fill on="f" focussize="0,0"/>
                  <v:stroke weight="2.25pt"/>
                  <v:imagedata o:title=""/>
                  <o:lock v:ext="edit" grouping="f" rotation="f" text="f" aspectratio="f"/>
                </v:line>
              </w:pic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67C1C2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A063E6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ECAD3B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8216A0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FAC318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CC4143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DE3DB0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F81C92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405CF0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62E724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722508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045494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298FF1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41631F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EC3FD5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B951FB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0BB7DA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D65936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16E3694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成员A</w:t>
            </w:r>
          </w:p>
        </w:tc>
      </w:tr>
      <w:tr w14:paraId="2A20A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932259B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F39800E">
            <w:pPr>
              <w:widowControl/>
              <w:autoSpaceDE/>
              <w:autoSpaceDN/>
              <w:adjustRightInd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t>MySQL搭建+Schema设计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D6B36F4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1d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11D559E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E8D6663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2ADF2A7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A5E7336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ED1E473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777B4D8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DA2E992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E00A348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3800AB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0E0EED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71601E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F72FD5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2E5EEC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15BA5D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78F9B7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B2D626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C2691C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pict>
                <v:line id="Line 52" o:spid="_x0000_s1031" o:spt="20" style="position:absolute;left:0pt;margin-left:-0.2pt;margin-top:7.3pt;height:0pt;width:36pt;z-index:251660288;mso-width-relative:page;mso-height-relative:page;" filled="f" coordsize="21600,21600">
                  <v:path arrowok="t"/>
                  <v:fill on="f" focussize="0,0"/>
                  <v:stroke weight="2.25pt"/>
                  <v:imagedata o:title=""/>
                  <o:lock v:ext="edit" grouping="f" rotation="f" text="f" aspectratio="f"/>
                </v:line>
              </w:pic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7C7663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FABC96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06121E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F98AEE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898C8F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7CF296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C0CB3D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11A267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589240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F66C51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1D05CB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CEEC6C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870DF5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B7FE685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成员B</w:t>
            </w:r>
          </w:p>
        </w:tc>
      </w:tr>
      <w:tr w14:paraId="1E256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31F0999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7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A40AF92">
            <w:pPr>
              <w:widowControl/>
              <w:autoSpaceDE/>
              <w:autoSpaceDN/>
              <w:adjustRightInd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  <w:t>图谱节点批量导入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644BAB1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1.5d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F18994A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5FBCC0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831AA97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FE90080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5DB1545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2BAA8DB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91CB067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CBBDD95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E57C21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6F7C50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052BD2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B86501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D12EB0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3C4EB0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D6F9C8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5E9684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pict>
                <v:group id="Group 50" o:spid="_x0000_s1032" o:spt="203" style="position:absolute;left:0pt;margin-left:54pt;margin-top:0pt;height:5.25pt;width:12pt;mso-position-horizontal-relative:char;mso-position-vertical-relative:line;z-index:251659264;mso-width-relative:page;mso-height-relative:page;" coordsize="7200,4264">
                  <o:lock v:ext="edit" grouping="f" rotation="f" text="f" aspectratio="t"/>
                  <v:shape id="Picture 51" o:spid="_x0000_s1033" o:spt="75" type="#_x0000_t75" style="position:absolute;left:0;top:0;height:4264;width:7200;" filled="f" o:preferrelative="f" stroked="f" coordsize="21600,21600">
                    <v:path/>
                    <v:fill on="f" focussize="0,0"/>
                    <v:stroke on="f"/>
                    <v:imagedata o:title=""/>
                    <o:lock v:ext="edit" grouping="f" rotation="f" text="f" aspectratio="t"/>
                  </v:shape>
                </v:group>
              </w:pic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7FDFB1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F7A477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1F074C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pict>
                <v:line id="Line 57" o:spid="_x0000_s1034" o:spt="20" style="position:absolute;left:0pt;flip:y;margin-left:-0.95pt;margin-top:12.35pt;height:0.45pt;width:54.25pt;z-index:251663360;mso-width-relative:page;mso-height-relative:page;" filled="f" coordsize="21600,21600">
                  <v:path arrowok="t"/>
                  <v:fill on="f" focussize="0,0"/>
                  <v:stroke weight="2.25pt"/>
                  <v:imagedata o:title=""/>
                  <o:lock v:ext="edit" grouping="f" rotation="f" text="f" aspectratio="f"/>
                </v:line>
              </w:pic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7D7A29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4DD634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EE3012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4DA9FC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A2D14B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55091D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35FEC8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D33540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E72972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E785C5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7DAB3B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CD1DD1F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成员B</w:t>
            </w:r>
          </w:p>
        </w:tc>
      </w:tr>
      <w:tr w14:paraId="72334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72D234C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C54CF3A">
            <w:pPr>
              <w:widowControl/>
              <w:autoSpaceDE/>
              <w:autoSpaceDN/>
              <w:adjustRightInd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  <w:t>共现关系构建与写入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E4ECFC3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1d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8B86D49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04F02F2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4EB14CC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DFC8335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532835A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E3E9057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FE62CE0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B0DD32C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B4F638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4B7CC2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F64C02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3F5361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C49BE1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8313F6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347EE3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09F41C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79BB81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9C459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ED8520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pict>
                <v:group id="Group 55" o:spid="_x0000_s1035" o:spt="203" style="position:absolute;left:0pt;margin-left:54pt;margin-top:0pt;height:5.25pt;width:12pt;mso-position-horizontal-relative:char;mso-position-vertical-relative:line;z-index:251662336;mso-width-relative:page;mso-height-relative:page;" coordsize="7200,4264">
                  <o:lock v:ext="edit" grouping="f" rotation="f" text="f" aspectratio="t"/>
                  <v:shape id="Picture 56" o:spid="_x0000_s1036" o:spt="75" type="#_x0000_t75" style="position:absolute;left:0;top:0;height:4264;width:7200;" filled="f" o:preferrelative="f" stroked="f" coordsize="21600,21600">
                    <v:path/>
                    <v:fill on="f" focussize="0,0"/>
                    <v:stroke on="f"/>
                    <v:imagedata o:title=""/>
                    <o:lock v:ext="edit" grouping="f" rotation="f" text="f" aspectratio="t"/>
                  </v:shape>
                </v:group>
              </w:pic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BEAF62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655E40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6D8E7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pict>
                <v:line id="Line 62" o:spid="_x0000_s1037" o:spt="20" style="position:absolute;left:0pt;flip:y;margin-left:0.55pt;margin-top:15.05pt;height:0.45pt;width:54.25pt;z-index:251666432;mso-width-relative:page;mso-height-relative:page;" filled="f" coordsize="21600,21600">
                  <v:path arrowok="t"/>
                  <v:fill on="f" focussize="0,0"/>
                  <v:stroke weight="2.25pt"/>
                  <v:imagedata o:title=""/>
                  <o:lock v:ext="edit" grouping="f" rotation="f" text="f" aspectratio="f"/>
                </v:line>
              </w:pic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8268FE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8641BC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46C6AF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77ECD4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461C0F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351E75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E5FF29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F8C84F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67F5FD5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成员B</w:t>
            </w:r>
          </w:p>
        </w:tc>
      </w:tr>
      <w:tr w14:paraId="1025E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0E7340D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9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EBBAE92">
            <w:pPr>
              <w:widowControl/>
              <w:autoSpaceDE/>
              <w:autoSpaceDN/>
              <w:adjustRightInd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t>SQL查询+API封装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8A933ED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0.5d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AE6401A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ADFD4E3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7E981EC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FE5D760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B5BB3C0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A72DC11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922735A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08E0310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2F1E61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9F2E3E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55E18F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92FF60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6EA036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28A827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47A49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E6DA70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197C2D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1FB8D3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91339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70D5D5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2BA08C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F151B9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8AD83A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FBF915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47A6F7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86EA77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004734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60A311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04092E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19DAAE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38B07D6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成员B</w:t>
            </w:r>
          </w:p>
        </w:tc>
      </w:tr>
      <w:tr w14:paraId="54A31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0DC5C19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12C2011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Vue框架+检索页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DE66652">
            <w:pPr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1.5d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066DE28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8B23268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21B9BA6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E486FD7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6E94860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CD0D5F0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F0E5607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2BF1D7A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7B9C2C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73847E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85F8D5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0C1F73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F64F21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6C3025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5FE93E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BE63D3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07EB5C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DBBB70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23DEA1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32B81A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761A61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B6B0B7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CAE6B5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DDE615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876520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pict>
                <v:line id="Line 63" o:spid="_x0000_s1038" o:spt="20" style="position:absolute;left:0pt;flip:y;margin-left:2pt;margin-top:12.1pt;height:0.45pt;width:30pt;z-index:251667456;mso-width-relative:page;mso-height-relative:page;" filled="f" coordsize="21600,21600">
                  <v:path arrowok="t"/>
                  <v:fill on="f" focussize="0,0"/>
                  <v:stroke weight="2.25pt"/>
                  <v:imagedata o:title=""/>
                  <o:lock v:ext="edit" grouping="f" rotation="f" text="f" aspectratio="f"/>
                </v:line>
              </w:pic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1C4D3F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D01F71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28671F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351885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BE2558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DD5D47A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成员C</w:t>
            </w:r>
          </w:p>
        </w:tc>
      </w:tr>
      <w:tr w14:paraId="2C43A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AC66582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11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539B107">
            <w:pPr>
              <w:widowControl/>
              <w:autoSpaceDE/>
              <w:autoSpaceDN/>
              <w:adjustRightInd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  <w:t>图谱可视化页面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0632277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1.5d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5E724F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661CC6E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7BB9F74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E12531D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4E08CF2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BF6CF22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A9AED17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FEB3E0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19335D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7C919E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8D3162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685AAD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AE2BE3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A32B45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726621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9BD47B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EF27DD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F6093F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B53AD8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2C872E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067C4C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51F202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2F0DF1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2D4AED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D24F7E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D11585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95C61D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pict>
                <v:line id="Line 64" o:spid="_x0000_s1039" o:spt="20" style="position:absolute;left:0pt;margin-left:1.05pt;margin-top:9.75pt;height:0.35pt;width:47.4pt;z-index:251668480;mso-width-relative:page;mso-height-relative:page;" filled="f" coordsize="21600,21600">
                  <v:path arrowok="t"/>
                  <v:fill on="f" focussize="0,0"/>
                  <v:stroke weight="2.25pt"/>
                  <v:imagedata o:title=""/>
                  <o:lock v:ext="edit" grouping="f" rotation="f" text="f" aspectratio="f"/>
                </v:line>
              </w:pic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AEC590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F7F3C8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C41CEF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30B1FAA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成员C</w:t>
            </w:r>
          </w:p>
        </w:tc>
      </w:tr>
      <w:tr w14:paraId="7C9D2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top"/>
          </w:tcPr>
          <w:p w14:paraId="7766EA38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12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7974A771">
            <w:pPr>
              <w:widowControl/>
              <w:autoSpaceDE/>
              <w:autoSpaceDN/>
              <w:adjustRightInd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  <w:t>文献详情页+FastAPI对接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7E6EC53">
            <w:pPr>
              <w:widowControl/>
              <w:autoSpaceDE/>
              <w:autoSpaceDN/>
              <w:adjustRightInd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1d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E3AACBA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7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ED2C4C9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98573CD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747AE6A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0757606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A71382A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828DD7F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823408F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434DD5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B0F809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635DAB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73D642D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41BBDF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9736D9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3F4F23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01B6CF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01F4E3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3136F7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2C6A15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001441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EA31EC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639813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99E00D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784BEBC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77FABC0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5599DC1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2CFB06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B72166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441BE1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34B978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pict>
                <v:line id="Line 59" o:spid="_x0000_s1040" o:spt="20" style="position:absolute;left:0pt;flip:y;margin-left:-3.5pt;margin-top:9.4pt;height:0.15pt;width:35.75pt;z-index:251665408;mso-width-relative:page;mso-height-relative:page;" filled="f" coordsize="21600,21600">
                  <v:path arrowok="t"/>
                  <v:fill on="f" focussize="0,0"/>
                  <v:stroke weight="2.25pt"/>
                  <v:imagedata o:title=""/>
                  <o:lock v:ext="edit" grouping="f" rotation="f" text="f" aspectratio="f"/>
                </v:line>
              </w:pic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553D96F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成员C</w:t>
            </w:r>
          </w:p>
        </w:tc>
      </w:tr>
      <w:tr w14:paraId="2E30A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top"/>
          </w:tcPr>
          <w:p w14:paraId="5EB4C510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13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88B1CBD">
            <w:pPr>
              <w:widowControl/>
              <w:autoSpaceDE/>
              <w:autoSpaceDN/>
              <w:adjustRightInd/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  <w:t>系统联调与集成测试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3CB3A91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1d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80A1175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7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2006E49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7D450EB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E20AE7B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DC6BEAD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07818DC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DE03D0C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0E11690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50EB15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A88D10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0FBE10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F6586F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0F0114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6650C6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1FF3AF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4E605A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0E3538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56CA08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652DB7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B722D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D7AB57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D6722F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53CEB2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AF8E9D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EBEADC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D7AD92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7326E02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06C3D6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11A885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A8F46D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624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5F1E97F6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全员</w:t>
            </w:r>
          </w:p>
        </w:tc>
      </w:tr>
      <w:tr w14:paraId="20C2B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top"/>
          </w:tcPr>
          <w:p w14:paraId="028E81FF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14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B06BB9F">
            <w:pPr>
              <w:widowControl/>
              <w:autoSpaceDE/>
              <w:autoSpaceDN/>
              <w:adjustRightInd/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  <w:t>测试完善+Bug修复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392D975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0.5d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9F10E39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7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70753848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50D4C7DF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2FC7AD6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7101F572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1BBAEC7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027747D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5EA9638A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5920A07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596F9CF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4262D3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A27C45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F7B192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52DAB0F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782E68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2D3F33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C15BB4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3EE9F6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0AA007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0FE91D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83D6F5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6FA915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6FF3C9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FA4C67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30FA02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17F659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732528F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7762444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52F298F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7B9EF75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624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0682B45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全员</w:t>
            </w:r>
          </w:p>
        </w:tc>
      </w:tr>
      <w:tr w14:paraId="304DA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top"/>
          </w:tcPr>
          <w:p w14:paraId="00BBB0BF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7C45A61">
            <w:pPr>
              <w:widowControl/>
              <w:autoSpaceDE/>
              <w:autoSpaceDN/>
              <w:adjustRightInd/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  <w:t>用户手册与文档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77C4741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0.5d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5F8FD8C3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7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65C0492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B4E7D63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A877559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FC0ABFB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5EEFED91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3F2BA0B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4A116D5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B34BEC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4DDB62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16992F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7E5897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0F59D7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0A11C5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3EFA96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1F5522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A55FEB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8AEF2D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470E19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43C3BA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E8E6EF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CCF8BD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F24871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7432F4A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7E3FE8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7C32FD2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5026B9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EB58D8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D34AA8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55470D1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624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76F0691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全员</w:t>
            </w:r>
          </w:p>
        </w:tc>
      </w:tr>
      <w:tr w14:paraId="32490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top"/>
          </w:tcPr>
          <w:p w14:paraId="28B35158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16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F51A4E5">
            <w:pPr>
              <w:widowControl/>
              <w:autoSpaceDE/>
              <w:autoSpaceDN/>
              <w:adjustRightInd/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  <w:t>演示PPT+答辩准备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9AF44C7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0.5d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7E2CFFC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7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63B564D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CDF63F2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008CFCC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4A2CE42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E166400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D2423AD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5289B74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00B80A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D8E418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AB0A22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BB43EB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7AE604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7BC162B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9C84ED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0238AD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FC8B56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452718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DEC4BF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F4DE6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C3FA08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1884E9B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01CD5E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BF2A17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972F7A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3D0C2DD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21FE5F2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4B2890B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0E6FC91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78D94E1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624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top"/>
          </w:tcPr>
          <w:p w14:paraId="6F252BB1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全员</w:t>
            </w:r>
          </w:p>
        </w:tc>
      </w:tr>
      <w:tr w14:paraId="129F9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9B72C1B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16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16ADD6D">
            <w:pPr>
              <w:widowControl/>
              <w:autoSpaceDE/>
              <w:autoSpaceDN/>
              <w:adjustRightInd/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lang w:eastAsia="zh-CN"/>
              </w:rPr>
              <w:t>演示PPT+答辩准备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488E6EE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0.5d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1AF369E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B559096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462209F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604BD03">
            <w:pPr>
              <w:widowControl/>
              <w:autoSpaceDE/>
              <w:autoSpaceDN/>
              <w:adjustRightInd/>
              <w:rPr>
                <w:rFonts w:hint="eastAsia" w:eastAsia="宋体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1DA804B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EA8BC94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C033445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B4ABDCC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2B7EE6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0859C1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E4E161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2BD918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8B010E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DC84D0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17C255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ECE74A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18F819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13C7AC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D7A72D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31A887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047D79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D33B6E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480798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304B27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BC26BB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CD73DF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6BCD30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279CD2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801CC2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93663E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62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9F7DD1F">
            <w:pPr>
              <w:widowControl/>
              <w:autoSpaceDE/>
              <w:autoSpaceDN/>
              <w:adjustRightInd/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  <w:sz w:val="21"/>
                <w:szCs w:val="21"/>
                <w:lang w:eastAsia="zh-CN"/>
              </w:rPr>
              <w:t>全员</w:t>
            </w:r>
          </w:p>
        </w:tc>
      </w:tr>
    </w:tbl>
    <w:p w14:paraId="4AB2C961">
      <w:pPr>
        <w:widowControl/>
        <w:autoSpaceDE/>
        <w:autoSpaceDN/>
        <w:adjustRightInd/>
        <w:rPr>
          <w:rFonts w:hint="eastAsia"/>
          <w:i/>
          <w:iCs/>
          <w:color w:val="0000FF"/>
          <w:sz w:val="21"/>
          <w:szCs w:val="21"/>
        </w:rPr>
      </w:pPr>
    </w:p>
    <w:sectPr>
      <w:pgSz w:w="16832" w:h="11900" w:orient="landscape"/>
      <w:pgMar w:top="1134" w:right="1440" w:bottom="1327" w:left="1440" w:header="646" w:footer="646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AD1D8">
    <w:pPr>
      <w:pStyle w:val="24"/>
      <w:tabs>
        <w:tab w:val="center" w:pos="4153"/>
        <w:tab w:val="right" w:pos="8306"/>
        <w:tab w:val="clear" w:pos="4510"/>
        <w:tab w:val="clear" w:pos="9020"/>
      </w:tabs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  <w:lang w:val="en-US" w:eastAsia="zh-CN"/>
      </w:rPr>
      <w:t xml:space="preserve">                         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599B7C8E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A0B5A">
    <w:pPr>
      <w:pStyle w:val="24"/>
      <w:tabs>
        <w:tab w:val="center" w:pos="4153"/>
        <w:tab w:val="right" w:pos="8306"/>
        <w:tab w:val="clear" w:pos="4510"/>
        <w:tab w:val="clear" w:pos="9020"/>
      </w:tabs>
      <w:ind w:left="541" w:hanging="541" w:hangingChars="300"/>
    </w:pP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</w:t>
    </w:r>
    <w:r>
      <w:rPr>
        <w:rFonts w:hint="eastAsia"/>
        <w:b/>
        <w:color w:val="7F7F7F"/>
        <w:lang w:val="en-US" w:eastAsia="zh-CN"/>
      </w:rPr>
      <w:t xml:space="preserve">                  </w:t>
    </w:r>
    <w:r>
      <w:rPr>
        <w:rFonts w:hint="eastAsia"/>
        <w:b/>
        <w:color w:val="7F7F7F"/>
      </w:rPr>
      <w:t xml:space="preserve">  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rPr>
        <w:rFonts w:hint="eastAsia"/>
        <w:b/>
        <w:color w:val="7F7F7F"/>
      </w:rPr>
      <w:t xml:space="preserve">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E525D">
    <w:pPr>
      <w:pStyle w:val="25"/>
      <w:pBdr>
        <w:bottom w:val="single" w:color="auto" w:sz="4" w:space="0"/>
      </w:pBdr>
      <w:tabs>
        <w:tab w:val="clear" w:pos="4153"/>
        <w:tab w:val="clear" w:pos="8306"/>
      </w:tabs>
      <w:jc w:val="both"/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                                      </w:t>
    </w:r>
    <w:r>
      <w:pict>
        <v:shape id="_x0000_i1026" o:spt="75" type="#_x0000_t75" style="height:24.35pt;width:51.4pt;" filled="f" o:preferrelative="t" stroked="f" coordsize="21600,21600">
          <v:path/>
          <v:fill on="f" focussize="0,0"/>
          <v:stroke on="f"/>
          <v:imagedata r:id="rId1" o:title=""/>
          <o:lock v:ext="edit" aspectratio="t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177C0">
    <w:pPr>
      <w:pStyle w:val="25"/>
      <w:pBdr>
        <w:bottom w:val="single" w:color="auto" w:sz="4" w:space="0"/>
      </w:pBdr>
      <w:jc w:val="left"/>
    </w:pPr>
    <w:r>
      <w:rPr>
        <w:rFonts w:hint="eastAsia"/>
        <w:sz w:val="24"/>
        <w:szCs w:val="24"/>
        <w:lang w:val="en-US" w:eastAsia="zh-CN"/>
      </w:rPr>
      <w:t xml:space="preserve">武汉学链科技有限公司  </w:t>
    </w:r>
    <w:r>
      <w:rPr>
        <w:rFonts w:hint="eastAsia"/>
        <w:lang w:val="en-US" w:eastAsia="zh-CN"/>
      </w:rPr>
      <w:t xml:space="preserve">                                                                                                                                                                                                     </w:t>
    </w:r>
    <w:r>
      <w:pict>
        <v:shape id="_x0000_i1025" o:spt="75" type="#_x0000_t75" style="height:24.35pt;width:51.4pt;" filled="f" o:preferrelative="t" stroked="f" coordsize="21600,21600">
          <v:path/>
          <v:fill on="f" focussize="0,0"/>
          <v:stroke on="f"/>
          <v:imagedata r:id="rId1" o:title=""/>
          <o:lock v:ext="edit" aspectratio="t"/>
          <w10:wrap type="none"/>
          <w10:anchorlock/>
        </v:shape>
      </w:pict>
    </w:r>
    <w:r>
      <w:rPr>
        <w:rFonts w:hint="eastAsia"/>
        <w:lang w:val="en-US" w:eastAsia="zh-CN"/>
      </w:rPr>
      <w:t xml:space="preserve">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5"/>
      <w:lvlText w:val=""/>
      <w:lvlJc w:val="left"/>
      <w:pPr>
        <w:tabs>
          <w:tab w:val="left" w:pos="1134"/>
        </w:tabs>
        <w:ind w:left="1134" w:hanging="312"/>
      </w:pPr>
      <w:rPr>
        <w:rFonts w:hint="default" w:ascii="Wingdings" w:hAnsi="Wingdings"/>
        <w:sz w:val="18"/>
        <w:szCs w:val="18"/>
      </w:rPr>
    </w:lvl>
  </w:abstractNum>
  <w:abstractNum w:abstractNumId="1">
    <w:nsid w:val="0346435F"/>
    <w:multiLevelType w:val="singleLevel"/>
    <w:tmpl w:val="0346435F"/>
    <w:lvl w:ilvl="0" w:tentative="0">
      <w:start w:val="1"/>
      <w:numFmt w:val="decimal"/>
      <w:pStyle w:val="115"/>
      <w:lvlText w:val="[%1]"/>
      <w:legacy w:legacy="1" w:legacySpace="0" w:legacyIndent="360"/>
      <w:lvlJc w:val="left"/>
      <w:pPr>
        <w:ind w:left="360" w:hanging="360"/>
      </w:pPr>
      <w:rPr>
        <w:rFonts w:hint="default" w:ascii="Times New Roman" w:hAnsi="Times New Roman" w:cs="Times New Roman"/>
      </w:rPr>
    </w:lvl>
  </w:abstractNum>
  <w:abstractNum w:abstractNumId="2">
    <w:nsid w:val="08606C0C"/>
    <w:multiLevelType w:val="singleLevel"/>
    <w:tmpl w:val="08606C0C"/>
    <w:lvl w:ilvl="0" w:tentative="0">
      <w:start w:val="1"/>
      <w:numFmt w:val="decimal"/>
      <w:pStyle w:val="108"/>
      <w:lvlText w:val="Table%1 "/>
      <w:legacy w:legacy="1" w:legacySpace="0" w:legacyIndent="360"/>
      <w:lvlJc w:val="left"/>
      <w:pPr>
        <w:ind w:left="3338" w:hanging="360"/>
      </w:pPr>
      <w:rPr>
        <w:rFonts w:hint="default" w:ascii="Times New Roman" w:hAnsi="Times New Roman"/>
      </w:rPr>
    </w:lvl>
  </w:abstractNum>
  <w:abstractNum w:abstractNumId="3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81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03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4">
    <w:nsid w:val="513E0A3F"/>
    <w:multiLevelType w:val="multilevel"/>
    <w:tmpl w:val="513E0A3F"/>
    <w:lvl w:ilvl="0" w:tentative="0">
      <w:start w:val="1"/>
      <w:numFmt w:val="decimal"/>
      <w:pStyle w:val="2"/>
      <w:lvlText w:val="%1"/>
      <w:lvlJc w:val="left"/>
      <w:pPr>
        <w:tabs>
          <w:tab w:val="left" w:pos="630"/>
        </w:tabs>
        <w:ind w:left="630" w:hanging="432"/>
      </w:pPr>
      <w:rPr>
        <w:rFonts w:hint="eastAsia" w:ascii="Times New Roman" w:hAnsi="Times New Roman" w:eastAsia="宋体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860"/>
        </w:tabs>
        <w:ind w:left="860" w:hanging="576"/>
      </w:pPr>
      <w:rPr>
        <w:rFonts w:hint="default" w:ascii="Arial" w:hAnsi="Arial" w:cs="Arial"/>
        <w:color w:val="auto"/>
      </w:rPr>
    </w:lvl>
    <w:lvl w:ilvl="2" w:tentative="0">
      <w:start w:val="1"/>
      <w:numFmt w:val="decimal"/>
      <w:lvlText w:val="%1.%2.%3"/>
      <w:lvlJc w:val="left"/>
      <w:pPr>
        <w:tabs>
          <w:tab w:val="left" w:pos="918"/>
        </w:tabs>
        <w:ind w:left="918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765"/>
        </w:tabs>
        <w:ind w:left="1134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638"/>
        </w:tabs>
        <w:ind w:left="1638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2"/>
        </w:tabs>
        <w:ind w:left="1782" w:hanging="1584"/>
      </w:pPr>
      <w:rPr>
        <w:rFonts w:hint="eastAsia"/>
      </w:rPr>
    </w:lvl>
  </w:abstractNum>
  <w:abstractNum w:abstractNumId="5">
    <w:nsid w:val="56AF4192"/>
    <w:multiLevelType w:val="multilevel"/>
    <w:tmpl w:val="56AF4192"/>
    <w:lvl w:ilvl="0" w:tentative="0">
      <w:start w:val="1"/>
      <w:numFmt w:val="decimal"/>
      <w:lvlText w:val="%1"/>
      <w:lvlJc w:val="left"/>
      <w:pPr>
        <w:tabs>
          <w:tab w:val="left" w:pos="630"/>
        </w:tabs>
        <w:ind w:left="630" w:hanging="432"/>
      </w:pPr>
      <w:rPr>
        <w:rFonts w:ascii="Times New Roman" w:hAnsi="Times New Roman" w:eastAsia="Times New Roman" w:cs="Times New Roman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860"/>
        </w:tabs>
        <w:ind w:left="860" w:hanging="576"/>
      </w:pPr>
      <w:rPr>
        <w:rFonts w:hint="default" w:ascii="Arial" w:hAnsi="Arial" w:cs="Arial"/>
        <w:color w:val="auto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918"/>
        </w:tabs>
        <w:ind w:left="918" w:hanging="720"/>
      </w:pPr>
      <w:rPr>
        <w:rFonts w:hint="eastAsia"/>
      </w:rPr>
    </w:lvl>
    <w:lvl w:ilvl="3" w:tentative="0">
      <w:start w:val="1"/>
      <w:numFmt w:val="decimal"/>
      <w:pStyle w:val="5"/>
      <w:lvlText w:val="%4.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4" w:tentative="0">
      <w:start w:val="1"/>
      <w:numFmt w:val="decimal"/>
      <w:pStyle w:val="7"/>
      <w:lvlText w:val="%5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5" w:tentative="0">
      <w:start w:val="1"/>
      <w:numFmt w:val="lowerLetter"/>
      <w:pStyle w:val="8"/>
      <w:lvlText w:val="%6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6" w:tentative="0">
      <w:start w:val="1"/>
      <w:numFmt w:val="lowerRoman"/>
      <w:pStyle w:val="9"/>
      <w:lvlText w:val="%7"/>
      <w:lvlJc w:val="left"/>
      <w:pPr>
        <w:tabs>
          <w:tab w:val="left" w:pos="765"/>
        </w:tabs>
        <w:ind w:left="1134" w:hanging="680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638"/>
        </w:tabs>
        <w:ind w:left="1638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782"/>
        </w:tabs>
        <w:ind w:left="1782" w:hanging="1584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hyphenationZone w:val="360"/>
  <w:drawingGridHorizontalSpacing w:val="120"/>
  <w:drawingGridVerticalSpacing w:val="104"/>
  <w:displayHorizontalDrawingGridEvery w:val="0"/>
  <w:displayVerticalDrawingGridEvery w:val="0"/>
  <w:doNotUseMarginsForDrawingGridOrigin w:val="1"/>
  <w:drawingGridHorizontalOrigin w:val="1701"/>
  <w:drawingGridVerticalOrigin w:val="1984"/>
  <w:doNotShadeFormData w:val="1"/>
  <w:characterSpacingControl w:val="doNotCompress"/>
  <w:doNotValidateAgainstSchema/>
  <w:doNotDemarcateInvalidXml/>
  <w:compat>
    <w:spaceForUL/>
    <w:doNotLeaveBackslashAlone/>
    <w:shapeLayoutLikeWW8/>
    <w:alignTablesRowByRow/>
    <w:doNotUseHTMLParagraphAutoSpacing/>
    <w:useWord97LineBreakRules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DZhYjI3NzQzODFmNDVjZjlmNTRkMWE3YTI3NzI1OTkifQ=="/>
  </w:docVars>
  <w:rsids>
    <w:rsidRoot w:val="00105828"/>
    <w:rsid w:val="0000406D"/>
    <w:rsid w:val="00005183"/>
    <w:rsid w:val="00006563"/>
    <w:rsid w:val="00012DEA"/>
    <w:rsid w:val="00020176"/>
    <w:rsid w:val="00021083"/>
    <w:rsid w:val="00022BA3"/>
    <w:rsid w:val="000261CB"/>
    <w:rsid w:val="000272EC"/>
    <w:rsid w:val="00027AFB"/>
    <w:rsid w:val="00037847"/>
    <w:rsid w:val="00043D58"/>
    <w:rsid w:val="000459D5"/>
    <w:rsid w:val="0004787B"/>
    <w:rsid w:val="00047BE8"/>
    <w:rsid w:val="00051AEE"/>
    <w:rsid w:val="000526DB"/>
    <w:rsid w:val="00054AF1"/>
    <w:rsid w:val="00054F87"/>
    <w:rsid w:val="00054F9D"/>
    <w:rsid w:val="00056F68"/>
    <w:rsid w:val="00057CC8"/>
    <w:rsid w:val="00063BAE"/>
    <w:rsid w:val="00073271"/>
    <w:rsid w:val="00075698"/>
    <w:rsid w:val="00083BAA"/>
    <w:rsid w:val="0009221A"/>
    <w:rsid w:val="00092435"/>
    <w:rsid w:val="00095062"/>
    <w:rsid w:val="000A0949"/>
    <w:rsid w:val="000A1524"/>
    <w:rsid w:val="000A5A63"/>
    <w:rsid w:val="000C7B2D"/>
    <w:rsid w:val="000E0A44"/>
    <w:rsid w:val="000E11EC"/>
    <w:rsid w:val="000E300D"/>
    <w:rsid w:val="000E5D77"/>
    <w:rsid w:val="000F1154"/>
    <w:rsid w:val="000F1AF8"/>
    <w:rsid w:val="000F2FC0"/>
    <w:rsid w:val="00105828"/>
    <w:rsid w:val="00105CC1"/>
    <w:rsid w:val="00106E46"/>
    <w:rsid w:val="00107BEA"/>
    <w:rsid w:val="00112C06"/>
    <w:rsid w:val="001135BD"/>
    <w:rsid w:val="001235FE"/>
    <w:rsid w:val="00126828"/>
    <w:rsid w:val="00132A65"/>
    <w:rsid w:val="00142C40"/>
    <w:rsid w:val="00145AD2"/>
    <w:rsid w:val="001509A1"/>
    <w:rsid w:val="00152055"/>
    <w:rsid w:val="0015230E"/>
    <w:rsid w:val="00152AF6"/>
    <w:rsid w:val="0015501C"/>
    <w:rsid w:val="00156BDE"/>
    <w:rsid w:val="00157751"/>
    <w:rsid w:val="00160137"/>
    <w:rsid w:val="00165164"/>
    <w:rsid w:val="0016526A"/>
    <w:rsid w:val="001654F9"/>
    <w:rsid w:val="0017064F"/>
    <w:rsid w:val="001709C4"/>
    <w:rsid w:val="00170A4E"/>
    <w:rsid w:val="00173FF4"/>
    <w:rsid w:val="00175DBD"/>
    <w:rsid w:val="00177FA1"/>
    <w:rsid w:val="00180ECF"/>
    <w:rsid w:val="0018498C"/>
    <w:rsid w:val="001851F8"/>
    <w:rsid w:val="00187656"/>
    <w:rsid w:val="00193D5A"/>
    <w:rsid w:val="00195855"/>
    <w:rsid w:val="001960C0"/>
    <w:rsid w:val="00196AA9"/>
    <w:rsid w:val="001A133E"/>
    <w:rsid w:val="001A3041"/>
    <w:rsid w:val="001A3B56"/>
    <w:rsid w:val="001A4075"/>
    <w:rsid w:val="001A5F37"/>
    <w:rsid w:val="001A62D2"/>
    <w:rsid w:val="001A6B90"/>
    <w:rsid w:val="001A7B56"/>
    <w:rsid w:val="001A7FD7"/>
    <w:rsid w:val="001B0476"/>
    <w:rsid w:val="001B40E9"/>
    <w:rsid w:val="001B678F"/>
    <w:rsid w:val="001C21AF"/>
    <w:rsid w:val="001C48BE"/>
    <w:rsid w:val="001C561C"/>
    <w:rsid w:val="001C760D"/>
    <w:rsid w:val="001C7D9D"/>
    <w:rsid w:val="001D4473"/>
    <w:rsid w:val="001D4C0E"/>
    <w:rsid w:val="001D4DF8"/>
    <w:rsid w:val="001E1264"/>
    <w:rsid w:val="001E1374"/>
    <w:rsid w:val="001E1C3B"/>
    <w:rsid w:val="001E287B"/>
    <w:rsid w:val="001F53BD"/>
    <w:rsid w:val="001F6956"/>
    <w:rsid w:val="002033BB"/>
    <w:rsid w:val="00204E81"/>
    <w:rsid w:val="00207A53"/>
    <w:rsid w:val="00210EA0"/>
    <w:rsid w:val="00215DDD"/>
    <w:rsid w:val="0022218A"/>
    <w:rsid w:val="0022555F"/>
    <w:rsid w:val="00225F16"/>
    <w:rsid w:val="00226B6F"/>
    <w:rsid w:val="00227771"/>
    <w:rsid w:val="0022796A"/>
    <w:rsid w:val="00230E6B"/>
    <w:rsid w:val="00232B99"/>
    <w:rsid w:val="0023547B"/>
    <w:rsid w:val="00237D6C"/>
    <w:rsid w:val="00237EBB"/>
    <w:rsid w:val="00243020"/>
    <w:rsid w:val="00244A59"/>
    <w:rsid w:val="00244C29"/>
    <w:rsid w:val="00246FA1"/>
    <w:rsid w:val="002507AA"/>
    <w:rsid w:val="002547E4"/>
    <w:rsid w:val="00261ED7"/>
    <w:rsid w:val="0026221F"/>
    <w:rsid w:val="002653ED"/>
    <w:rsid w:val="00267BBC"/>
    <w:rsid w:val="00267BCD"/>
    <w:rsid w:val="002715A4"/>
    <w:rsid w:val="00271820"/>
    <w:rsid w:val="002742D7"/>
    <w:rsid w:val="002746EF"/>
    <w:rsid w:val="002751E6"/>
    <w:rsid w:val="002752D0"/>
    <w:rsid w:val="00275B1A"/>
    <w:rsid w:val="00277E17"/>
    <w:rsid w:val="0028200C"/>
    <w:rsid w:val="00287B64"/>
    <w:rsid w:val="002A08AC"/>
    <w:rsid w:val="002A100E"/>
    <w:rsid w:val="002A2ADE"/>
    <w:rsid w:val="002A6431"/>
    <w:rsid w:val="002A7DEB"/>
    <w:rsid w:val="002B07FE"/>
    <w:rsid w:val="002B0E60"/>
    <w:rsid w:val="002B127E"/>
    <w:rsid w:val="002B394B"/>
    <w:rsid w:val="002C0A0D"/>
    <w:rsid w:val="002C2E27"/>
    <w:rsid w:val="002C5B53"/>
    <w:rsid w:val="002C5DFA"/>
    <w:rsid w:val="002C7338"/>
    <w:rsid w:val="002D384B"/>
    <w:rsid w:val="002E0454"/>
    <w:rsid w:val="002E0A28"/>
    <w:rsid w:val="002E0AAD"/>
    <w:rsid w:val="002E3A5A"/>
    <w:rsid w:val="002E3CDC"/>
    <w:rsid w:val="002E4288"/>
    <w:rsid w:val="002E477F"/>
    <w:rsid w:val="002E5935"/>
    <w:rsid w:val="002E62E8"/>
    <w:rsid w:val="002F0F47"/>
    <w:rsid w:val="002F1EDC"/>
    <w:rsid w:val="002F1F8F"/>
    <w:rsid w:val="002F2547"/>
    <w:rsid w:val="002F2A3F"/>
    <w:rsid w:val="002F6A45"/>
    <w:rsid w:val="002F72CB"/>
    <w:rsid w:val="0030079D"/>
    <w:rsid w:val="003060DC"/>
    <w:rsid w:val="00310298"/>
    <w:rsid w:val="00310739"/>
    <w:rsid w:val="00311830"/>
    <w:rsid w:val="003128EB"/>
    <w:rsid w:val="00315977"/>
    <w:rsid w:val="00315D9B"/>
    <w:rsid w:val="00317F30"/>
    <w:rsid w:val="00322E89"/>
    <w:rsid w:val="00332117"/>
    <w:rsid w:val="003449DF"/>
    <w:rsid w:val="00345848"/>
    <w:rsid w:val="00360544"/>
    <w:rsid w:val="00361245"/>
    <w:rsid w:val="003664B5"/>
    <w:rsid w:val="0036775C"/>
    <w:rsid w:val="00375CAB"/>
    <w:rsid w:val="00375E9D"/>
    <w:rsid w:val="00381B52"/>
    <w:rsid w:val="00387D1B"/>
    <w:rsid w:val="00390AFA"/>
    <w:rsid w:val="00392413"/>
    <w:rsid w:val="00396587"/>
    <w:rsid w:val="0039724C"/>
    <w:rsid w:val="00397343"/>
    <w:rsid w:val="003A03BB"/>
    <w:rsid w:val="003A169A"/>
    <w:rsid w:val="003A402E"/>
    <w:rsid w:val="003A560D"/>
    <w:rsid w:val="003A614C"/>
    <w:rsid w:val="003B0B1B"/>
    <w:rsid w:val="003B0B27"/>
    <w:rsid w:val="003B47C2"/>
    <w:rsid w:val="003B491A"/>
    <w:rsid w:val="003B4A1D"/>
    <w:rsid w:val="003B52FB"/>
    <w:rsid w:val="003B73B2"/>
    <w:rsid w:val="003C0534"/>
    <w:rsid w:val="003C6F12"/>
    <w:rsid w:val="003D42A0"/>
    <w:rsid w:val="003D4614"/>
    <w:rsid w:val="003D5295"/>
    <w:rsid w:val="003D72DB"/>
    <w:rsid w:val="003D7801"/>
    <w:rsid w:val="003D7C92"/>
    <w:rsid w:val="003E176B"/>
    <w:rsid w:val="003E7BAB"/>
    <w:rsid w:val="003F2CCA"/>
    <w:rsid w:val="003F4FC6"/>
    <w:rsid w:val="00403B53"/>
    <w:rsid w:val="0040525A"/>
    <w:rsid w:val="00405C81"/>
    <w:rsid w:val="00406E64"/>
    <w:rsid w:val="00407666"/>
    <w:rsid w:val="00407D75"/>
    <w:rsid w:val="00411A7D"/>
    <w:rsid w:val="00411E9C"/>
    <w:rsid w:val="00412900"/>
    <w:rsid w:val="0041328B"/>
    <w:rsid w:val="004177D5"/>
    <w:rsid w:val="004215C4"/>
    <w:rsid w:val="00422220"/>
    <w:rsid w:val="00425B02"/>
    <w:rsid w:val="00430151"/>
    <w:rsid w:val="00431401"/>
    <w:rsid w:val="00432993"/>
    <w:rsid w:val="00435BE8"/>
    <w:rsid w:val="0043650A"/>
    <w:rsid w:val="004368E0"/>
    <w:rsid w:val="00440CDF"/>
    <w:rsid w:val="00442BA6"/>
    <w:rsid w:val="0044368E"/>
    <w:rsid w:val="0044482F"/>
    <w:rsid w:val="00447308"/>
    <w:rsid w:val="004502DF"/>
    <w:rsid w:val="004508F7"/>
    <w:rsid w:val="00450C6D"/>
    <w:rsid w:val="00451108"/>
    <w:rsid w:val="004523EF"/>
    <w:rsid w:val="00452D7E"/>
    <w:rsid w:val="00453224"/>
    <w:rsid w:val="004563AC"/>
    <w:rsid w:val="004608A9"/>
    <w:rsid w:val="00460BB8"/>
    <w:rsid w:val="004627A1"/>
    <w:rsid w:val="00463D9C"/>
    <w:rsid w:val="00466EB3"/>
    <w:rsid w:val="00470FFD"/>
    <w:rsid w:val="00471BB2"/>
    <w:rsid w:val="00472D68"/>
    <w:rsid w:val="0047465D"/>
    <w:rsid w:val="004855C6"/>
    <w:rsid w:val="00496E29"/>
    <w:rsid w:val="004A246C"/>
    <w:rsid w:val="004A7B94"/>
    <w:rsid w:val="004B03F9"/>
    <w:rsid w:val="004C1688"/>
    <w:rsid w:val="004C2A4F"/>
    <w:rsid w:val="004C6CBE"/>
    <w:rsid w:val="004C78AD"/>
    <w:rsid w:val="004D19AB"/>
    <w:rsid w:val="004D2421"/>
    <w:rsid w:val="004D417F"/>
    <w:rsid w:val="004D65D8"/>
    <w:rsid w:val="004D6E17"/>
    <w:rsid w:val="004D71F3"/>
    <w:rsid w:val="004E5F06"/>
    <w:rsid w:val="004F0125"/>
    <w:rsid w:val="004F13C4"/>
    <w:rsid w:val="004F16F6"/>
    <w:rsid w:val="004F1F7D"/>
    <w:rsid w:val="004F704A"/>
    <w:rsid w:val="0050079B"/>
    <w:rsid w:val="0050530D"/>
    <w:rsid w:val="00511179"/>
    <w:rsid w:val="00511C7F"/>
    <w:rsid w:val="00512D72"/>
    <w:rsid w:val="00513B81"/>
    <w:rsid w:val="00514F1D"/>
    <w:rsid w:val="005159A1"/>
    <w:rsid w:val="005169AD"/>
    <w:rsid w:val="00516E27"/>
    <w:rsid w:val="005214EE"/>
    <w:rsid w:val="00522425"/>
    <w:rsid w:val="00524CAF"/>
    <w:rsid w:val="00525E85"/>
    <w:rsid w:val="00525E95"/>
    <w:rsid w:val="00525E98"/>
    <w:rsid w:val="00527F49"/>
    <w:rsid w:val="005346B3"/>
    <w:rsid w:val="0053632F"/>
    <w:rsid w:val="005364B8"/>
    <w:rsid w:val="005378B9"/>
    <w:rsid w:val="00541867"/>
    <w:rsid w:val="005435C4"/>
    <w:rsid w:val="00543B15"/>
    <w:rsid w:val="00547AEC"/>
    <w:rsid w:val="00550789"/>
    <w:rsid w:val="0055102E"/>
    <w:rsid w:val="00551357"/>
    <w:rsid w:val="00552305"/>
    <w:rsid w:val="005602D1"/>
    <w:rsid w:val="00564080"/>
    <w:rsid w:val="005706ED"/>
    <w:rsid w:val="00575DB2"/>
    <w:rsid w:val="00582001"/>
    <w:rsid w:val="00582991"/>
    <w:rsid w:val="00583518"/>
    <w:rsid w:val="00583CD0"/>
    <w:rsid w:val="00585ABC"/>
    <w:rsid w:val="005862FD"/>
    <w:rsid w:val="0058642D"/>
    <w:rsid w:val="005875A3"/>
    <w:rsid w:val="005918C2"/>
    <w:rsid w:val="005937D0"/>
    <w:rsid w:val="005943E2"/>
    <w:rsid w:val="00594D81"/>
    <w:rsid w:val="005A20B5"/>
    <w:rsid w:val="005A2575"/>
    <w:rsid w:val="005A2B18"/>
    <w:rsid w:val="005A6581"/>
    <w:rsid w:val="005A6D3D"/>
    <w:rsid w:val="005B1759"/>
    <w:rsid w:val="005B2A8F"/>
    <w:rsid w:val="005B35AF"/>
    <w:rsid w:val="005B7382"/>
    <w:rsid w:val="005C0285"/>
    <w:rsid w:val="005C18C7"/>
    <w:rsid w:val="005C295F"/>
    <w:rsid w:val="005C3525"/>
    <w:rsid w:val="005C4C36"/>
    <w:rsid w:val="005C4EF3"/>
    <w:rsid w:val="005C5E0B"/>
    <w:rsid w:val="005C6061"/>
    <w:rsid w:val="005C6C83"/>
    <w:rsid w:val="005C7170"/>
    <w:rsid w:val="005C7E6E"/>
    <w:rsid w:val="005D094A"/>
    <w:rsid w:val="005D2B3A"/>
    <w:rsid w:val="005D34A4"/>
    <w:rsid w:val="005D41AF"/>
    <w:rsid w:val="005D53E7"/>
    <w:rsid w:val="005E0455"/>
    <w:rsid w:val="005E17B4"/>
    <w:rsid w:val="005E65BC"/>
    <w:rsid w:val="005F0628"/>
    <w:rsid w:val="005F1C67"/>
    <w:rsid w:val="005F4B60"/>
    <w:rsid w:val="005F5406"/>
    <w:rsid w:val="006028E3"/>
    <w:rsid w:val="0060445A"/>
    <w:rsid w:val="006048DA"/>
    <w:rsid w:val="00605F9D"/>
    <w:rsid w:val="0061371D"/>
    <w:rsid w:val="006147C9"/>
    <w:rsid w:val="006169DD"/>
    <w:rsid w:val="0062029B"/>
    <w:rsid w:val="006212A7"/>
    <w:rsid w:val="006227E8"/>
    <w:rsid w:val="006233A8"/>
    <w:rsid w:val="006247C3"/>
    <w:rsid w:val="00627305"/>
    <w:rsid w:val="00633228"/>
    <w:rsid w:val="00633485"/>
    <w:rsid w:val="006355B1"/>
    <w:rsid w:val="00637C26"/>
    <w:rsid w:val="00641661"/>
    <w:rsid w:val="00641ADC"/>
    <w:rsid w:val="006427B7"/>
    <w:rsid w:val="0064554F"/>
    <w:rsid w:val="0064732A"/>
    <w:rsid w:val="0066044D"/>
    <w:rsid w:val="00664813"/>
    <w:rsid w:val="0066529B"/>
    <w:rsid w:val="00670290"/>
    <w:rsid w:val="0067203A"/>
    <w:rsid w:val="00672ED6"/>
    <w:rsid w:val="00682864"/>
    <w:rsid w:val="006831C5"/>
    <w:rsid w:val="006838CB"/>
    <w:rsid w:val="00686A20"/>
    <w:rsid w:val="006877AA"/>
    <w:rsid w:val="00690EC2"/>
    <w:rsid w:val="006A1FB7"/>
    <w:rsid w:val="006A3282"/>
    <w:rsid w:val="006A50AC"/>
    <w:rsid w:val="006A5EB0"/>
    <w:rsid w:val="006B01BF"/>
    <w:rsid w:val="006B3774"/>
    <w:rsid w:val="006B3F00"/>
    <w:rsid w:val="006B4771"/>
    <w:rsid w:val="006C20F5"/>
    <w:rsid w:val="006C5802"/>
    <w:rsid w:val="006C67EB"/>
    <w:rsid w:val="006C7551"/>
    <w:rsid w:val="006C75CE"/>
    <w:rsid w:val="006D2D47"/>
    <w:rsid w:val="006D33B0"/>
    <w:rsid w:val="006D5294"/>
    <w:rsid w:val="006D53EE"/>
    <w:rsid w:val="006D54D8"/>
    <w:rsid w:val="006D6556"/>
    <w:rsid w:val="006D7219"/>
    <w:rsid w:val="006E6BBA"/>
    <w:rsid w:val="006E7143"/>
    <w:rsid w:val="006F20AB"/>
    <w:rsid w:val="00702379"/>
    <w:rsid w:val="00704C14"/>
    <w:rsid w:val="00705059"/>
    <w:rsid w:val="007109C0"/>
    <w:rsid w:val="00710F8D"/>
    <w:rsid w:val="00713854"/>
    <w:rsid w:val="00714BD3"/>
    <w:rsid w:val="007154A6"/>
    <w:rsid w:val="0071652B"/>
    <w:rsid w:val="00716BFB"/>
    <w:rsid w:val="007176C5"/>
    <w:rsid w:val="0072171D"/>
    <w:rsid w:val="00722C4A"/>
    <w:rsid w:val="00724FD4"/>
    <w:rsid w:val="0072500D"/>
    <w:rsid w:val="00725271"/>
    <w:rsid w:val="00726C56"/>
    <w:rsid w:val="0073073B"/>
    <w:rsid w:val="007307CB"/>
    <w:rsid w:val="00735565"/>
    <w:rsid w:val="00735CCA"/>
    <w:rsid w:val="00737BD4"/>
    <w:rsid w:val="007426E3"/>
    <w:rsid w:val="007440EA"/>
    <w:rsid w:val="00744B3B"/>
    <w:rsid w:val="007473BA"/>
    <w:rsid w:val="007502BE"/>
    <w:rsid w:val="00750DC1"/>
    <w:rsid w:val="007532DD"/>
    <w:rsid w:val="00753A41"/>
    <w:rsid w:val="0075579D"/>
    <w:rsid w:val="0075629E"/>
    <w:rsid w:val="00756C5D"/>
    <w:rsid w:val="00761556"/>
    <w:rsid w:val="0076180D"/>
    <w:rsid w:val="00762E07"/>
    <w:rsid w:val="00764E40"/>
    <w:rsid w:val="00765C6E"/>
    <w:rsid w:val="007665DD"/>
    <w:rsid w:val="0077127A"/>
    <w:rsid w:val="0077206E"/>
    <w:rsid w:val="00772143"/>
    <w:rsid w:val="007738F7"/>
    <w:rsid w:val="007831D9"/>
    <w:rsid w:val="0078458E"/>
    <w:rsid w:val="0078722D"/>
    <w:rsid w:val="007876CF"/>
    <w:rsid w:val="00790AC6"/>
    <w:rsid w:val="007931D9"/>
    <w:rsid w:val="007976F4"/>
    <w:rsid w:val="00797F2B"/>
    <w:rsid w:val="007A2417"/>
    <w:rsid w:val="007A2A68"/>
    <w:rsid w:val="007A471B"/>
    <w:rsid w:val="007B0439"/>
    <w:rsid w:val="007B0D85"/>
    <w:rsid w:val="007B2000"/>
    <w:rsid w:val="007B2DCC"/>
    <w:rsid w:val="007B37FD"/>
    <w:rsid w:val="007B5BF7"/>
    <w:rsid w:val="007B615A"/>
    <w:rsid w:val="007C0312"/>
    <w:rsid w:val="007C0562"/>
    <w:rsid w:val="007C0BE5"/>
    <w:rsid w:val="007C15E8"/>
    <w:rsid w:val="007C310F"/>
    <w:rsid w:val="007C5FF0"/>
    <w:rsid w:val="007D085E"/>
    <w:rsid w:val="007D0B47"/>
    <w:rsid w:val="007D1B73"/>
    <w:rsid w:val="007D1F29"/>
    <w:rsid w:val="007D4DDB"/>
    <w:rsid w:val="007D5996"/>
    <w:rsid w:val="007D6749"/>
    <w:rsid w:val="007D7EB3"/>
    <w:rsid w:val="007E10E6"/>
    <w:rsid w:val="007E122D"/>
    <w:rsid w:val="007E4D38"/>
    <w:rsid w:val="007E5624"/>
    <w:rsid w:val="007E7516"/>
    <w:rsid w:val="007F1CF2"/>
    <w:rsid w:val="007F4C5C"/>
    <w:rsid w:val="007F4CF2"/>
    <w:rsid w:val="007F506A"/>
    <w:rsid w:val="007F5D1A"/>
    <w:rsid w:val="007F7073"/>
    <w:rsid w:val="007F762F"/>
    <w:rsid w:val="007F77CE"/>
    <w:rsid w:val="00801090"/>
    <w:rsid w:val="00803CF2"/>
    <w:rsid w:val="00806262"/>
    <w:rsid w:val="00807F03"/>
    <w:rsid w:val="00811D58"/>
    <w:rsid w:val="0081547F"/>
    <w:rsid w:val="00824021"/>
    <w:rsid w:val="0082463F"/>
    <w:rsid w:val="00824EF6"/>
    <w:rsid w:val="00826877"/>
    <w:rsid w:val="00827533"/>
    <w:rsid w:val="0083075F"/>
    <w:rsid w:val="00832FC6"/>
    <w:rsid w:val="00833E02"/>
    <w:rsid w:val="0083523C"/>
    <w:rsid w:val="00836155"/>
    <w:rsid w:val="008361AC"/>
    <w:rsid w:val="00837ECA"/>
    <w:rsid w:val="00837F0B"/>
    <w:rsid w:val="008434B7"/>
    <w:rsid w:val="00844FB5"/>
    <w:rsid w:val="008464E1"/>
    <w:rsid w:val="00850C54"/>
    <w:rsid w:val="00857C32"/>
    <w:rsid w:val="008613FC"/>
    <w:rsid w:val="00866E20"/>
    <w:rsid w:val="008674F7"/>
    <w:rsid w:val="00873663"/>
    <w:rsid w:val="00874A1A"/>
    <w:rsid w:val="00875A84"/>
    <w:rsid w:val="00882833"/>
    <w:rsid w:val="008843DC"/>
    <w:rsid w:val="00892B1A"/>
    <w:rsid w:val="00894672"/>
    <w:rsid w:val="00897A2A"/>
    <w:rsid w:val="008A05A9"/>
    <w:rsid w:val="008A2FB7"/>
    <w:rsid w:val="008B29A8"/>
    <w:rsid w:val="008B2BAA"/>
    <w:rsid w:val="008B4B33"/>
    <w:rsid w:val="008B6F93"/>
    <w:rsid w:val="008C1588"/>
    <w:rsid w:val="008C305C"/>
    <w:rsid w:val="008C3275"/>
    <w:rsid w:val="008C6A4F"/>
    <w:rsid w:val="008C71F7"/>
    <w:rsid w:val="008C7CD0"/>
    <w:rsid w:val="008D18B3"/>
    <w:rsid w:val="008D3E13"/>
    <w:rsid w:val="008D3E3D"/>
    <w:rsid w:val="008D3FBE"/>
    <w:rsid w:val="008D6BAD"/>
    <w:rsid w:val="008D77CA"/>
    <w:rsid w:val="008E0541"/>
    <w:rsid w:val="008E0B2D"/>
    <w:rsid w:val="008E17F9"/>
    <w:rsid w:val="008E236E"/>
    <w:rsid w:val="008E44FF"/>
    <w:rsid w:val="008E6544"/>
    <w:rsid w:val="008E7D41"/>
    <w:rsid w:val="008F104A"/>
    <w:rsid w:val="008F3632"/>
    <w:rsid w:val="008F4C49"/>
    <w:rsid w:val="008F5CC4"/>
    <w:rsid w:val="008F5EE7"/>
    <w:rsid w:val="009001DF"/>
    <w:rsid w:val="00906D7C"/>
    <w:rsid w:val="00910D8F"/>
    <w:rsid w:val="00915945"/>
    <w:rsid w:val="00916C2A"/>
    <w:rsid w:val="00917E09"/>
    <w:rsid w:val="0092291E"/>
    <w:rsid w:val="009255E4"/>
    <w:rsid w:val="009267EA"/>
    <w:rsid w:val="009275C2"/>
    <w:rsid w:val="00930FF2"/>
    <w:rsid w:val="0093146F"/>
    <w:rsid w:val="00931980"/>
    <w:rsid w:val="00932550"/>
    <w:rsid w:val="00934B11"/>
    <w:rsid w:val="00934BB3"/>
    <w:rsid w:val="00935D34"/>
    <w:rsid w:val="00937D6D"/>
    <w:rsid w:val="00941C1B"/>
    <w:rsid w:val="0094412D"/>
    <w:rsid w:val="0094497A"/>
    <w:rsid w:val="00944C94"/>
    <w:rsid w:val="00946DC7"/>
    <w:rsid w:val="00947E12"/>
    <w:rsid w:val="0095468D"/>
    <w:rsid w:val="0095566A"/>
    <w:rsid w:val="00955C8E"/>
    <w:rsid w:val="0096030D"/>
    <w:rsid w:val="00963464"/>
    <w:rsid w:val="009663AA"/>
    <w:rsid w:val="00976144"/>
    <w:rsid w:val="0097781A"/>
    <w:rsid w:val="00977820"/>
    <w:rsid w:val="00977B25"/>
    <w:rsid w:val="009801CC"/>
    <w:rsid w:val="009817F9"/>
    <w:rsid w:val="00982F25"/>
    <w:rsid w:val="00982FA5"/>
    <w:rsid w:val="009834B7"/>
    <w:rsid w:val="0098573E"/>
    <w:rsid w:val="00987C24"/>
    <w:rsid w:val="00987D0F"/>
    <w:rsid w:val="00990C42"/>
    <w:rsid w:val="009914AE"/>
    <w:rsid w:val="00995625"/>
    <w:rsid w:val="00995A23"/>
    <w:rsid w:val="009966AA"/>
    <w:rsid w:val="009A239E"/>
    <w:rsid w:val="009A3F2B"/>
    <w:rsid w:val="009A4786"/>
    <w:rsid w:val="009A5390"/>
    <w:rsid w:val="009A6A45"/>
    <w:rsid w:val="009A7193"/>
    <w:rsid w:val="009B3B8F"/>
    <w:rsid w:val="009B3D92"/>
    <w:rsid w:val="009C0794"/>
    <w:rsid w:val="009C2C4C"/>
    <w:rsid w:val="009C6C11"/>
    <w:rsid w:val="009D3188"/>
    <w:rsid w:val="009D3F31"/>
    <w:rsid w:val="009D6DC5"/>
    <w:rsid w:val="009F0EBF"/>
    <w:rsid w:val="009F112F"/>
    <w:rsid w:val="009F34CF"/>
    <w:rsid w:val="009F3D2A"/>
    <w:rsid w:val="009F4511"/>
    <w:rsid w:val="009F5398"/>
    <w:rsid w:val="00A05419"/>
    <w:rsid w:val="00A06749"/>
    <w:rsid w:val="00A070CE"/>
    <w:rsid w:val="00A11D8B"/>
    <w:rsid w:val="00A13124"/>
    <w:rsid w:val="00A13F7A"/>
    <w:rsid w:val="00A17404"/>
    <w:rsid w:val="00A17CFF"/>
    <w:rsid w:val="00A20C20"/>
    <w:rsid w:val="00A26F4A"/>
    <w:rsid w:val="00A312DD"/>
    <w:rsid w:val="00A315BB"/>
    <w:rsid w:val="00A32099"/>
    <w:rsid w:val="00A3214F"/>
    <w:rsid w:val="00A351E1"/>
    <w:rsid w:val="00A40720"/>
    <w:rsid w:val="00A4149D"/>
    <w:rsid w:val="00A42330"/>
    <w:rsid w:val="00A42461"/>
    <w:rsid w:val="00A45226"/>
    <w:rsid w:val="00A461C0"/>
    <w:rsid w:val="00A500D9"/>
    <w:rsid w:val="00A50395"/>
    <w:rsid w:val="00A5167E"/>
    <w:rsid w:val="00A524FA"/>
    <w:rsid w:val="00A53E86"/>
    <w:rsid w:val="00A566FC"/>
    <w:rsid w:val="00A667E8"/>
    <w:rsid w:val="00A67E33"/>
    <w:rsid w:val="00A70072"/>
    <w:rsid w:val="00A70290"/>
    <w:rsid w:val="00A7307F"/>
    <w:rsid w:val="00A73CEC"/>
    <w:rsid w:val="00A74E3C"/>
    <w:rsid w:val="00A755E4"/>
    <w:rsid w:val="00A822D2"/>
    <w:rsid w:val="00A82EA3"/>
    <w:rsid w:val="00A834D0"/>
    <w:rsid w:val="00A84A67"/>
    <w:rsid w:val="00A859D4"/>
    <w:rsid w:val="00A90841"/>
    <w:rsid w:val="00A919DC"/>
    <w:rsid w:val="00A91D50"/>
    <w:rsid w:val="00A94668"/>
    <w:rsid w:val="00A952EF"/>
    <w:rsid w:val="00A96182"/>
    <w:rsid w:val="00A97482"/>
    <w:rsid w:val="00A97CDE"/>
    <w:rsid w:val="00AA28E9"/>
    <w:rsid w:val="00AA3677"/>
    <w:rsid w:val="00AA41A8"/>
    <w:rsid w:val="00AB26D7"/>
    <w:rsid w:val="00AB3ADA"/>
    <w:rsid w:val="00AB4C39"/>
    <w:rsid w:val="00AB53AB"/>
    <w:rsid w:val="00AB73D6"/>
    <w:rsid w:val="00AC58DE"/>
    <w:rsid w:val="00AC627F"/>
    <w:rsid w:val="00AD020C"/>
    <w:rsid w:val="00AD4F9A"/>
    <w:rsid w:val="00AE7B20"/>
    <w:rsid w:val="00AF0B5A"/>
    <w:rsid w:val="00AF2276"/>
    <w:rsid w:val="00AF5015"/>
    <w:rsid w:val="00AF5582"/>
    <w:rsid w:val="00AF55AE"/>
    <w:rsid w:val="00AF7715"/>
    <w:rsid w:val="00B02494"/>
    <w:rsid w:val="00B05E96"/>
    <w:rsid w:val="00B064AB"/>
    <w:rsid w:val="00B07521"/>
    <w:rsid w:val="00B13067"/>
    <w:rsid w:val="00B1587B"/>
    <w:rsid w:val="00B21602"/>
    <w:rsid w:val="00B232C2"/>
    <w:rsid w:val="00B300EA"/>
    <w:rsid w:val="00B30F61"/>
    <w:rsid w:val="00B3104E"/>
    <w:rsid w:val="00B3127A"/>
    <w:rsid w:val="00B32EA5"/>
    <w:rsid w:val="00B34D8B"/>
    <w:rsid w:val="00B454F2"/>
    <w:rsid w:val="00B4692C"/>
    <w:rsid w:val="00B5417A"/>
    <w:rsid w:val="00B55DC9"/>
    <w:rsid w:val="00B63CE5"/>
    <w:rsid w:val="00B65C52"/>
    <w:rsid w:val="00B777AE"/>
    <w:rsid w:val="00B83B44"/>
    <w:rsid w:val="00B8455E"/>
    <w:rsid w:val="00B84E89"/>
    <w:rsid w:val="00B91186"/>
    <w:rsid w:val="00B97AFE"/>
    <w:rsid w:val="00BA1C81"/>
    <w:rsid w:val="00BA4542"/>
    <w:rsid w:val="00BA62CD"/>
    <w:rsid w:val="00BB477A"/>
    <w:rsid w:val="00BB53AC"/>
    <w:rsid w:val="00BB686D"/>
    <w:rsid w:val="00BC2EFB"/>
    <w:rsid w:val="00BC6135"/>
    <w:rsid w:val="00BC6184"/>
    <w:rsid w:val="00BD1A26"/>
    <w:rsid w:val="00BD2153"/>
    <w:rsid w:val="00BD3CC2"/>
    <w:rsid w:val="00BD6159"/>
    <w:rsid w:val="00BD7219"/>
    <w:rsid w:val="00BD7AF5"/>
    <w:rsid w:val="00BE1197"/>
    <w:rsid w:val="00BE47C2"/>
    <w:rsid w:val="00BE6064"/>
    <w:rsid w:val="00BF3FE2"/>
    <w:rsid w:val="00BF5A01"/>
    <w:rsid w:val="00BF6737"/>
    <w:rsid w:val="00BF7D3F"/>
    <w:rsid w:val="00C020E6"/>
    <w:rsid w:val="00C052F1"/>
    <w:rsid w:val="00C058E6"/>
    <w:rsid w:val="00C10CE7"/>
    <w:rsid w:val="00C1432A"/>
    <w:rsid w:val="00C1453F"/>
    <w:rsid w:val="00C149A6"/>
    <w:rsid w:val="00C206A2"/>
    <w:rsid w:val="00C23E91"/>
    <w:rsid w:val="00C3216A"/>
    <w:rsid w:val="00C32225"/>
    <w:rsid w:val="00C33710"/>
    <w:rsid w:val="00C35815"/>
    <w:rsid w:val="00C35B0E"/>
    <w:rsid w:val="00C37478"/>
    <w:rsid w:val="00C40C72"/>
    <w:rsid w:val="00C42EA3"/>
    <w:rsid w:val="00C45724"/>
    <w:rsid w:val="00C47E6F"/>
    <w:rsid w:val="00C53532"/>
    <w:rsid w:val="00C535ED"/>
    <w:rsid w:val="00C53682"/>
    <w:rsid w:val="00C54CD7"/>
    <w:rsid w:val="00C60117"/>
    <w:rsid w:val="00C6287D"/>
    <w:rsid w:val="00C6367C"/>
    <w:rsid w:val="00C666B6"/>
    <w:rsid w:val="00C70B76"/>
    <w:rsid w:val="00C7151E"/>
    <w:rsid w:val="00C723BB"/>
    <w:rsid w:val="00C733E5"/>
    <w:rsid w:val="00C770C7"/>
    <w:rsid w:val="00C81FE7"/>
    <w:rsid w:val="00C86E28"/>
    <w:rsid w:val="00C9005E"/>
    <w:rsid w:val="00C918C0"/>
    <w:rsid w:val="00C936CB"/>
    <w:rsid w:val="00C93C55"/>
    <w:rsid w:val="00C96C74"/>
    <w:rsid w:val="00CA5F38"/>
    <w:rsid w:val="00CB4DA7"/>
    <w:rsid w:val="00CB4DF3"/>
    <w:rsid w:val="00CB54D1"/>
    <w:rsid w:val="00CC5B97"/>
    <w:rsid w:val="00CD01DE"/>
    <w:rsid w:val="00CD1DAD"/>
    <w:rsid w:val="00CD30C1"/>
    <w:rsid w:val="00CE15C0"/>
    <w:rsid w:val="00CE3C40"/>
    <w:rsid w:val="00CE5256"/>
    <w:rsid w:val="00CF64E1"/>
    <w:rsid w:val="00D031FE"/>
    <w:rsid w:val="00D039B0"/>
    <w:rsid w:val="00D05221"/>
    <w:rsid w:val="00D06A07"/>
    <w:rsid w:val="00D0781B"/>
    <w:rsid w:val="00D12DFC"/>
    <w:rsid w:val="00D12FE4"/>
    <w:rsid w:val="00D15CFB"/>
    <w:rsid w:val="00D17254"/>
    <w:rsid w:val="00D22D68"/>
    <w:rsid w:val="00D23896"/>
    <w:rsid w:val="00D24613"/>
    <w:rsid w:val="00D27A9D"/>
    <w:rsid w:val="00D30727"/>
    <w:rsid w:val="00D310A8"/>
    <w:rsid w:val="00D32E06"/>
    <w:rsid w:val="00D34EA5"/>
    <w:rsid w:val="00D36A94"/>
    <w:rsid w:val="00D373D5"/>
    <w:rsid w:val="00D426B5"/>
    <w:rsid w:val="00D5050D"/>
    <w:rsid w:val="00D508BE"/>
    <w:rsid w:val="00D52A68"/>
    <w:rsid w:val="00D55803"/>
    <w:rsid w:val="00D57881"/>
    <w:rsid w:val="00D57ADC"/>
    <w:rsid w:val="00D6391B"/>
    <w:rsid w:val="00D7221C"/>
    <w:rsid w:val="00D74E33"/>
    <w:rsid w:val="00D75EC2"/>
    <w:rsid w:val="00D81007"/>
    <w:rsid w:val="00D81602"/>
    <w:rsid w:val="00D82344"/>
    <w:rsid w:val="00D82AF6"/>
    <w:rsid w:val="00D82D4E"/>
    <w:rsid w:val="00D8552C"/>
    <w:rsid w:val="00D9119D"/>
    <w:rsid w:val="00D925E6"/>
    <w:rsid w:val="00D95E80"/>
    <w:rsid w:val="00DA1F3F"/>
    <w:rsid w:val="00DA42DA"/>
    <w:rsid w:val="00DA5E23"/>
    <w:rsid w:val="00DA65AC"/>
    <w:rsid w:val="00DA6D76"/>
    <w:rsid w:val="00DB04D0"/>
    <w:rsid w:val="00DB0598"/>
    <w:rsid w:val="00DB34E4"/>
    <w:rsid w:val="00DB595F"/>
    <w:rsid w:val="00DC02E6"/>
    <w:rsid w:val="00DC0EC1"/>
    <w:rsid w:val="00DC10E8"/>
    <w:rsid w:val="00DC4F50"/>
    <w:rsid w:val="00DC6DA9"/>
    <w:rsid w:val="00DD5DBD"/>
    <w:rsid w:val="00DE0680"/>
    <w:rsid w:val="00DE1E3C"/>
    <w:rsid w:val="00DE4D2F"/>
    <w:rsid w:val="00DE4DBA"/>
    <w:rsid w:val="00DE5442"/>
    <w:rsid w:val="00DE6F5A"/>
    <w:rsid w:val="00DE7319"/>
    <w:rsid w:val="00DF07BE"/>
    <w:rsid w:val="00DF1B9E"/>
    <w:rsid w:val="00DF331B"/>
    <w:rsid w:val="00DF432F"/>
    <w:rsid w:val="00DF56A6"/>
    <w:rsid w:val="00DF6429"/>
    <w:rsid w:val="00DF7816"/>
    <w:rsid w:val="00E11850"/>
    <w:rsid w:val="00E20544"/>
    <w:rsid w:val="00E21746"/>
    <w:rsid w:val="00E22A2E"/>
    <w:rsid w:val="00E23030"/>
    <w:rsid w:val="00E256BB"/>
    <w:rsid w:val="00E376C9"/>
    <w:rsid w:val="00E37D79"/>
    <w:rsid w:val="00E423E4"/>
    <w:rsid w:val="00E42B3F"/>
    <w:rsid w:val="00E43665"/>
    <w:rsid w:val="00E474E2"/>
    <w:rsid w:val="00E5145D"/>
    <w:rsid w:val="00E515C3"/>
    <w:rsid w:val="00E5216F"/>
    <w:rsid w:val="00E52C01"/>
    <w:rsid w:val="00E544E4"/>
    <w:rsid w:val="00E55FF6"/>
    <w:rsid w:val="00E57636"/>
    <w:rsid w:val="00E6198A"/>
    <w:rsid w:val="00E61BBD"/>
    <w:rsid w:val="00E62760"/>
    <w:rsid w:val="00E6391C"/>
    <w:rsid w:val="00E6538C"/>
    <w:rsid w:val="00E73E1D"/>
    <w:rsid w:val="00E74154"/>
    <w:rsid w:val="00E80F24"/>
    <w:rsid w:val="00E81CE3"/>
    <w:rsid w:val="00E83408"/>
    <w:rsid w:val="00E86562"/>
    <w:rsid w:val="00E865DB"/>
    <w:rsid w:val="00E91D9B"/>
    <w:rsid w:val="00E91F2C"/>
    <w:rsid w:val="00E9227F"/>
    <w:rsid w:val="00E944CE"/>
    <w:rsid w:val="00E95F50"/>
    <w:rsid w:val="00E968E1"/>
    <w:rsid w:val="00E9792E"/>
    <w:rsid w:val="00EA0131"/>
    <w:rsid w:val="00EA1283"/>
    <w:rsid w:val="00EA2E19"/>
    <w:rsid w:val="00EB34BB"/>
    <w:rsid w:val="00EB62F0"/>
    <w:rsid w:val="00EB763B"/>
    <w:rsid w:val="00EC0C4F"/>
    <w:rsid w:val="00EC4B0B"/>
    <w:rsid w:val="00EC4F9D"/>
    <w:rsid w:val="00EC604C"/>
    <w:rsid w:val="00EC7175"/>
    <w:rsid w:val="00EC796C"/>
    <w:rsid w:val="00ED0B77"/>
    <w:rsid w:val="00ED20F6"/>
    <w:rsid w:val="00ED2534"/>
    <w:rsid w:val="00ED2CB0"/>
    <w:rsid w:val="00ED4ED5"/>
    <w:rsid w:val="00EE08DD"/>
    <w:rsid w:val="00EE786C"/>
    <w:rsid w:val="00EE7CBA"/>
    <w:rsid w:val="00EE7F9B"/>
    <w:rsid w:val="00EF02CC"/>
    <w:rsid w:val="00EF05B1"/>
    <w:rsid w:val="00EF210B"/>
    <w:rsid w:val="00EF50E5"/>
    <w:rsid w:val="00EF60B6"/>
    <w:rsid w:val="00F05214"/>
    <w:rsid w:val="00F11BEA"/>
    <w:rsid w:val="00F1418E"/>
    <w:rsid w:val="00F14721"/>
    <w:rsid w:val="00F17EA6"/>
    <w:rsid w:val="00F22980"/>
    <w:rsid w:val="00F247BF"/>
    <w:rsid w:val="00F33DA5"/>
    <w:rsid w:val="00F3438D"/>
    <w:rsid w:val="00F43BC5"/>
    <w:rsid w:val="00F47092"/>
    <w:rsid w:val="00F5481E"/>
    <w:rsid w:val="00F62250"/>
    <w:rsid w:val="00F66F06"/>
    <w:rsid w:val="00F74669"/>
    <w:rsid w:val="00F815C5"/>
    <w:rsid w:val="00F8357A"/>
    <w:rsid w:val="00F875FC"/>
    <w:rsid w:val="00F87953"/>
    <w:rsid w:val="00F91259"/>
    <w:rsid w:val="00F91F98"/>
    <w:rsid w:val="00F94A64"/>
    <w:rsid w:val="00FC085A"/>
    <w:rsid w:val="00FC1BBB"/>
    <w:rsid w:val="00FC1D78"/>
    <w:rsid w:val="00FD0540"/>
    <w:rsid w:val="00FD11D1"/>
    <w:rsid w:val="00FD15CD"/>
    <w:rsid w:val="00FD4AB7"/>
    <w:rsid w:val="00FD5D6D"/>
    <w:rsid w:val="00FE0065"/>
    <w:rsid w:val="00FE1C50"/>
    <w:rsid w:val="00FE3EFE"/>
    <w:rsid w:val="00FE4141"/>
    <w:rsid w:val="00FE6CD2"/>
    <w:rsid w:val="00FF5C62"/>
    <w:rsid w:val="00FF6B49"/>
    <w:rsid w:val="0C8A2453"/>
    <w:rsid w:val="0F9A7676"/>
    <w:rsid w:val="16846E5D"/>
    <w:rsid w:val="17992EEA"/>
    <w:rsid w:val="19574DA2"/>
    <w:rsid w:val="19AA0FA9"/>
    <w:rsid w:val="1E464BBA"/>
    <w:rsid w:val="1E512F4B"/>
    <w:rsid w:val="21EB0234"/>
    <w:rsid w:val="251903EC"/>
    <w:rsid w:val="33C90CD2"/>
    <w:rsid w:val="34532F00"/>
    <w:rsid w:val="354354AE"/>
    <w:rsid w:val="4C213D4D"/>
    <w:rsid w:val="4C5D0203"/>
    <w:rsid w:val="50917079"/>
    <w:rsid w:val="56D9572C"/>
    <w:rsid w:val="5FA06106"/>
    <w:rsid w:val="697C7517"/>
    <w:rsid w:val="69931D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widowControl/>
      <w:numPr>
        <w:ilvl w:val="0"/>
        <w:numId w:val="1"/>
      </w:numPr>
      <w:adjustRightInd/>
      <w:spacing w:before="240" w:after="240"/>
      <w:jc w:val="both"/>
      <w:outlineLvl w:val="0"/>
    </w:pPr>
    <w:rPr>
      <w:rFonts w:ascii="Arial" w:hAnsi="Arial" w:eastAsia="黑体"/>
      <w:b/>
      <w:sz w:val="32"/>
      <w:szCs w:val="36"/>
    </w:rPr>
  </w:style>
  <w:style w:type="paragraph" w:styleId="3">
    <w:name w:val="heading 2"/>
    <w:basedOn w:val="1"/>
    <w:next w:val="4"/>
    <w:qFormat/>
    <w:uiPriority w:val="0"/>
    <w:pPr>
      <w:keepNext/>
      <w:widowControl/>
      <w:numPr>
        <w:ilvl w:val="1"/>
        <w:numId w:val="2"/>
      </w:numPr>
      <w:adjustRightInd/>
      <w:spacing w:before="240" w:after="240"/>
      <w:jc w:val="both"/>
      <w:outlineLvl w:val="1"/>
    </w:pPr>
    <w:rPr>
      <w:rFonts w:ascii="Arial" w:hAnsi="Arial" w:eastAsia="黑体"/>
      <w:sz w:val="24"/>
      <w:szCs w:val="24"/>
    </w:rPr>
  </w:style>
  <w:style w:type="paragraph" w:styleId="4">
    <w:name w:val="heading 3"/>
    <w:basedOn w:val="1"/>
    <w:next w:val="5"/>
    <w:qFormat/>
    <w:uiPriority w:val="0"/>
    <w:pPr>
      <w:keepNext/>
      <w:widowControl/>
      <w:numPr>
        <w:ilvl w:val="2"/>
        <w:numId w:val="2"/>
      </w:numPr>
      <w:adjustRightInd/>
      <w:spacing w:before="240" w:after="240"/>
      <w:jc w:val="both"/>
      <w:outlineLvl w:val="2"/>
    </w:pPr>
    <w:rPr>
      <w:rFonts w:ascii="Arial" w:hAnsi="Arial" w:eastAsia="黑体"/>
      <w:sz w:val="24"/>
      <w:szCs w:val="24"/>
    </w:rPr>
  </w:style>
  <w:style w:type="paragraph" w:styleId="5">
    <w:name w:val="heading 4"/>
    <w:basedOn w:val="1"/>
    <w:next w:val="6"/>
    <w:qFormat/>
    <w:uiPriority w:val="0"/>
    <w:pPr>
      <w:keepNext/>
      <w:widowControl/>
      <w:numPr>
        <w:ilvl w:val="3"/>
        <w:numId w:val="2"/>
      </w:numPr>
      <w:adjustRightInd/>
      <w:spacing w:before="160" w:after="160"/>
      <w:jc w:val="both"/>
      <w:outlineLvl w:val="3"/>
    </w:pPr>
    <w:rPr>
      <w:rFonts w:ascii="Arial" w:hAnsi="Arial" w:eastAsia="黑体"/>
      <w:sz w:val="21"/>
      <w:szCs w:val="21"/>
    </w:rPr>
  </w:style>
  <w:style w:type="paragraph" w:styleId="7">
    <w:name w:val="heading 5"/>
    <w:basedOn w:val="1"/>
    <w:next w:val="6"/>
    <w:qFormat/>
    <w:uiPriority w:val="0"/>
    <w:pPr>
      <w:keepNext/>
      <w:widowControl/>
      <w:numPr>
        <w:ilvl w:val="4"/>
        <w:numId w:val="2"/>
      </w:numPr>
      <w:adjustRightInd/>
      <w:spacing w:line="360" w:lineRule="auto"/>
      <w:outlineLvl w:val="4"/>
    </w:pPr>
    <w:rPr>
      <w:rFonts w:ascii="Arial" w:hAnsi="Arial" w:eastAsia="黑体"/>
      <w:sz w:val="21"/>
      <w:szCs w:val="21"/>
    </w:rPr>
  </w:style>
  <w:style w:type="paragraph" w:styleId="8">
    <w:name w:val="heading 6"/>
    <w:basedOn w:val="1"/>
    <w:qFormat/>
    <w:uiPriority w:val="0"/>
    <w:pPr>
      <w:widowControl/>
      <w:numPr>
        <w:ilvl w:val="5"/>
        <w:numId w:val="2"/>
      </w:numPr>
      <w:spacing w:line="360" w:lineRule="auto"/>
      <w:outlineLvl w:val="5"/>
    </w:pPr>
    <w:rPr>
      <w:rFonts w:ascii="Arial" w:hAnsi="Arial" w:eastAsia="黑体"/>
      <w:sz w:val="21"/>
      <w:szCs w:val="21"/>
    </w:rPr>
  </w:style>
  <w:style w:type="paragraph" w:styleId="9">
    <w:name w:val="heading 7"/>
    <w:basedOn w:val="1"/>
    <w:qFormat/>
    <w:uiPriority w:val="0"/>
    <w:pPr>
      <w:widowControl/>
      <w:numPr>
        <w:ilvl w:val="6"/>
        <w:numId w:val="2"/>
      </w:numPr>
      <w:spacing w:line="360" w:lineRule="auto"/>
      <w:outlineLvl w:val="6"/>
    </w:pPr>
    <w:rPr>
      <w:rFonts w:ascii="Arial" w:hAnsi="Arial" w:eastAsia="黑体"/>
      <w:sz w:val="21"/>
      <w:szCs w:val="21"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hAnsi="Arial" w:eastAsia="黑体"/>
      <w:sz w:val="21"/>
    </w:rPr>
  </w:style>
  <w:style w:type="character" w:default="1" w:styleId="35">
    <w:name w:val="Default Paragraph Font"/>
    <w:semiHidden/>
    <w:qFormat/>
    <w:uiPriority w:val="0"/>
  </w:style>
  <w:style w:type="table" w:default="1" w:styleId="3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First Indent"/>
    <w:basedOn w:val="1"/>
    <w:qFormat/>
    <w:uiPriority w:val="0"/>
    <w:pPr>
      <w:spacing w:line="360" w:lineRule="auto"/>
      <w:ind w:firstLine="420" w:firstLineChars="200"/>
      <w:jc w:val="both"/>
    </w:pPr>
    <w:rPr>
      <w:rFonts w:ascii="Arial" w:hAnsi="Arial"/>
      <w:sz w:val="21"/>
      <w:szCs w:val="21"/>
    </w:rPr>
  </w:style>
  <w:style w:type="paragraph" w:styleId="12">
    <w:name w:val="toc 7"/>
    <w:basedOn w:val="1"/>
    <w:next w:val="1"/>
    <w:semiHidden/>
    <w:qFormat/>
    <w:uiPriority w:val="0"/>
    <w:pPr>
      <w:ind w:left="25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caption"/>
    <w:basedOn w:val="1"/>
    <w:next w:val="1"/>
    <w:qFormat/>
    <w:uiPriority w:val="0"/>
    <w:rPr>
      <w:rFonts w:ascii="Arial" w:hAnsi="Arial" w:eastAsia="黑体" w:cs="Arial"/>
    </w:rPr>
  </w:style>
  <w:style w:type="paragraph" w:styleId="15">
    <w:name w:val="List Bullet"/>
    <w:basedOn w:val="1"/>
    <w:qFormat/>
    <w:uiPriority w:val="0"/>
    <w:pPr>
      <w:numPr>
        <w:ilvl w:val="0"/>
        <w:numId w:val="3"/>
      </w:numPr>
      <w:spacing w:line="360" w:lineRule="auto"/>
      <w:ind w:left="400" w:leftChars="200" w:firstLine="0"/>
    </w:pPr>
    <w:rPr>
      <w:rFonts w:ascii="Arial" w:hAnsi="Arial"/>
      <w:sz w:val="21"/>
      <w:szCs w:val="21"/>
    </w:rPr>
  </w:style>
  <w:style w:type="paragraph" w:styleId="16">
    <w:name w:val="Document Map"/>
    <w:basedOn w:val="1"/>
    <w:semiHidden/>
    <w:qFormat/>
    <w:uiPriority w:val="0"/>
    <w:pPr>
      <w:shd w:val="clear" w:color="auto" w:fill="000080"/>
    </w:pPr>
  </w:style>
  <w:style w:type="paragraph" w:styleId="17">
    <w:name w:val="annotation text"/>
    <w:basedOn w:val="1"/>
    <w:semiHidden/>
    <w:qFormat/>
    <w:uiPriority w:val="0"/>
  </w:style>
  <w:style w:type="paragraph" w:styleId="18">
    <w:name w:val="Body Text"/>
    <w:basedOn w:val="1"/>
    <w:qFormat/>
    <w:uiPriority w:val="0"/>
    <w:pPr>
      <w:spacing w:after="120"/>
    </w:pPr>
  </w:style>
  <w:style w:type="paragraph" w:styleId="19">
    <w:name w:val="toc 5"/>
    <w:basedOn w:val="1"/>
    <w:next w:val="1"/>
    <w:semiHidden/>
    <w:qFormat/>
    <w:uiPriority w:val="0"/>
    <w:pPr>
      <w:ind w:left="1680"/>
    </w:pPr>
  </w:style>
  <w:style w:type="paragraph" w:styleId="20">
    <w:name w:val="toc 3"/>
    <w:basedOn w:val="1"/>
    <w:semiHidden/>
    <w:qFormat/>
    <w:uiPriority w:val="0"/>
    <w:pPr>
      <w:tabs>
        <w:tab w:val="left" w:pos="1560"/>
        <w:tab w:val="right" w:leader="dot" w:pos="9010"/>
      </w:tabs>
      <w:spacing w:line="320" w:lineRule="exact"/>
      <w:ind w:left="1417" w:leftChars="424" w:hanging="569" w:hangingChars="271"/>
    </w:pPr>
    <w:rPr>
      <w:rFonts w:ascii="Arial" w:hAnsi="Arial"/>
      <w:sz w:val="21"/>
      <w:szCs w:val="21"/>
    </w:rPr>
  </w:style>
  <w:style w:type="paragraph" w:styleId="21">
    <w:name w:val="toc 8"/>
    <w:basedOn w:val="1"/>
    <w:next w:val="1"/>
    <w:semiHidden/>
    <w:qFormat/>
    <w:uiPriority w:val="0"/>
    <w:pPr>
      <w:ind w:left="2940"/>
    </w:pPr>
  </w:style>
  <w:style w:type="paragraph" w:styleId="22">
    <w:name w:val="Date"/>
    <w:basedOn w:val="1"/>
    <w:next w:val="1"/>
    <w:qFormat/>
    <w:uiPriority w:val="0"/>
    <w:pPr>
      <w:ind w:left="100" w:leftChars="2500"/>
    </w:pPr>
  </w:style>
  <w:style w:type="paragraph" w:styleId="23">
    <w:name w:val="Balloon Text"/>
    <w:basedOn w:val="1"/>
    <w:semiHidden/>
    <w:qFormat/>
    <w:uiPriority w:val="0"/>
    <w:rPr>
      <w:sz w:val="18"/>
      <w:szCs w:val="18"/>
    </w:rPr>
  </w:style>
  <w:style w:type="paragraph" w:styleId="24">
    <w:name w:val="footer"/>
    <w:basedOn w:val="1"/>
    <w:link w:val="40"/>
    <w:qFormat/>
    <w:uiPriority w:val="0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2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styleId="26">
    <w:name w:val="toc 1"/>
    <w:basedOn w:val="1"/>
    <w:next w:val="1"/>
    <w:qFormat/>
    <w:uiPriority w:val="0"/>
    <w:pPr>
      <w:widowControl/>
      <w:tabs>
        <w:tab w:val="left" w:pos="480"/>
        <w:tab w:val="right" w:leader="dot" w:pos="9010"/>
      </w:tabs>
      <w:spacing w:line="360" w:lineRule="auto"/>
      <w:ind w:left="198" w:hanging="113"/>
    </w:pPr>
    <w:rPr>
      <w:rFonts w:ascii="Arial" w:hAnsi="Arial"/>
      <w:sz w:val="21"/>
      <w:szCs w:val="21"/>
    </w:rPr>
  </w:style>
  <w:style w:type="paragraph" w:styleId="27">
    <w:name w:val="toc 4"/>
    <w:basedOn w:val="1"/>
    <w:semiHidden/>
    <w:qFormat/>
    <w:uiPriority w:val="0"/>
    <w:pPr>
      <w:ind w:left="1134" w:hanging="567"/>
    </w:pPr>
    <w:rPr>
      <w:rFonts w:ascii="Arial" w:hAnsi="Arial"/>
      <w:sz w:val="21"/>
      <w:szCs w:val="21"/>
    </w:rPr>
  </w:style>
  <w:style w:type="paragraph" w:styleId="28">
    <w:name w:val="toc 6"/>
    <w:basedOn w:val="1"/>
    <w:semiHidden/>
    <w:qFormat/>
    <w:uiPriority w:val="0"/>
    <w:pPr>
      <w:ind w:left="1757" w:hanging="907"/>
    </w:pPr>
    <w:rPr>
      <w:sz w:val="21"/>
    </w:rPr>
  </w:style>
  <w:style w:type="paragraph" w:styleId="29">
    <w:name w:val="table of figures"/>
    <w:basedOn w:val="26"/>
    <w:semiHidden/>
    <w:qFormat/>
    <w:uiPriority w:val="0"/>
    <w:pPr>
      <w:widowControl w:val="0"/>
      <w:spacing w:before="300" w:after="150" w:line="360" w:lineRule="auto"/>
      <w:jc w:val="center"/>
    </w:pPr>
  </w:style>
  <w:style w:type="paragraph" w:styleId="30">
    <w:name w:val="toc 2"/>
    <w:basedOn w:val="1"/>
    <w:semiHidden/>
    <w:qFormat/>
    <w:uiPriority w:val="0"/>
    <w:pPr>
      <w:tabs>
        <w:tab w:val="left" w:pos="851"/>
        <w:tab w:val="left" w:pos="993"/>
        <w:tab w:val="right" w:leader="dot" w:pos="9010"/>
      </w:tabs>
      <w:spacing w:line="320" w:lineRule="exact"/>
      <w:ind w:left="451" w:leftChars="213" w:hanging="25" w:hangingChars="12"/>
    </w:pPr>
    <w:rPr>
      <w:rFonts w:ascii="Arial" w:hAnsi="Arial"/>
      <w:sz w:val="21"/>
      <w:szCs w:val="21"/>
    </w:rPr>
  </w:style>
  <w:style w:type="paragraph" w:styleId="31">
    <w:name w:val="toc 9"/>
    <w:basedOn w:val="1"/>
    <w:next w:val="1"/>
    <w:semiHidden/>
    <w:qFormat/>
    <w:uiPriority w:val="0"/>
    <w:pPr>
      <w:ind w:left="3360"/>
    </w:pPr>
  </w:style>
  <w:style w:type="paragraph" w:styleId="32">
    <w:name w:val="annotation subject"/>
    <w:basedOn w:val="17"/>
    <w:next w:val="17"/>
    <w:semiHidden/>
    <w:qFormat/>
    <w:uiPriority w:val="0"/>
    <w:rPr>
      <w:b/>
      <w:bCs/>
    </w:rPr>
  </w:style>
  <w:style w:type="table" w:styleId="34">
    <w:name w:val="Table Grid"/>
    <w:basedOn w:val="33"/>
    <w:qFormat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qFormat/>
    <w:uiPriority w:val="0"/>
    <w:rPr>
      <w:b/>
      <w:bCs/>
    </w:rPr>
  </w:style>
  <w:style w:type="character" w:styleId="37">
    <w:name w:val="page number"/>
    <w:basedOn w:val="35"/>
    <w:uiPriority w:val="0"/>
  </w:style>
  <w:style w:type="character" w:styleId="38">
    <w:name w:val="Hyperlink"/>
    <w:qFormat/>
    <w:uiPriority w:val="0"/>
    <w:rPr>
      <w:color w:val="0000FF"/>
      <w:u w:val="single"/>
    </w:rPr>
  </w:style>
  <w:style w:type="character" w:styleId="39">
    <w:name w:val="annotation reference"/>
    <w:semiHidden/>
    <w:qFormat/>
    <w:uiPriority w:val="0"/>
    <w:rPr>
      <w:sz w:val="21"/>
      <w:szCs w:val="21"/>
    </w:rPr>
  </w:style>
  <w:style w:type="character" w:customStyle="1" w:styleId="40">
    <w:name w:val="页脚 Char"/>
    <w:link w:val="24"/>
    <w:qFormat/>
    <w:uiPriority w:val="0"/>
    <w:rPr>
      <w:rFonts w:ascii="Arial" w:hAnsi="Arial" w:eastAsia="宋体"/>
      <w:sz w:val="18"/>
      <w:szCs w:val="18"/>
      <w:lang w:val="en-US" w:eastAsia="zh-CN" w:bidi="ar-SA"/>
    </w:rPr>
  </w:style>
  <w:style w:type="character" w:customStyle="1" w:styleId="41">
    <w:name w:val="表头样式 Char Char"/>
    <w:qFormat/>
    <w:uiPriority w:val="0"/>
    <w:rPr>
      <w:rFonts w:ascii="Arial" w:hAnsi="Arial" w:eastAsia="宋体"/>
      <w:b/>
      <w:sz w:val="21"/>
      <w:szCs w:val="21"/>
      <w:lang w:val="en-US" w:eastAsia="zh-CN" w:bidi="ar-SA"/>
    </w:rPr>
  </w:style>
  <w:style w:type="character" w:customStyle="1" w:styleId="42">
    <w:name w:val="表格文本 Char"/>
    <w:link w:val="43"/>
    <w:uiPriority w:val="0"/>
    <w:rPr>
      <w:rFonts w:ascii="Arial" w:hAnsi="Arial" w:eastAsia="宋体"/>
      <w:sz w:val="21"/>
      <w:szCs w:val="21"/>
      <w:lang w:val="en-US" w:eastAsia="zh-CN" w:bidi="ar-SA"/>
    </w:rPr>
  </w:style>
  <w:style w:type="paragraph" w:customStyle="1" w:styleId="43">
    <w:name w:val="表格文本"/>
    <w:basedOn w:val="1"/>
    <w:link w:val="42"/>
    <w:uiPriority w:val="0"/>
    <w:pPr>
      <w:tabs>
        <w:tab w:val="decimal" w:pos="0"/>
      </w:tabs>
    </w:pPr>
    <w:rPr>
      <w:rFonts w:ascii="Arial" w:hAnsi="Arial"/>
      <w:sz w:val="21"/>
      <w:szCs w:val="21"/>
    </w:rPr>
  </w:style>
  <w:style w:type="character" w:customStyle="1" w:styleId="44">
    <w:name w:val="hand"/>
    <w:basedOn w:val="35"/>
    <w:qFormat/>
    <w:uiPriority w:val="0"/>
  </w:style>
  <w:style w:type="character" w:customStyle="1" w:styleId="45">
    <w:name w:val="编写建议 Char Char"/>
    <w:qFormat/>
    <w:uiPriority w:val="0"/>
    <w:rPr>
      <w:rFonts w:ascii="Arial" w:hAnsi="Arial" w:eastAsia="宋体" w:cs="Arial"/>
      <w:i/>
      <w:color w:val="0000FF"/>
      <w:sz w:val="21"/>
      <w:szCs w:val="21"/>
      <w:lang w:val="en-US" w:eastAsia="zh-CN" w:bidi="ar-SA"/>
    </w:rPr>
  </w:style>
  <w:style w:type="paragraph" w:customStyle="1" w:styleId="46">
    <w:name w:val="注示文本"/>
    <w:basedOn w:val="1"/>
    <w:qFormat/>
    <w:uiPriority w:val="0"/>
    <w:pPr>
      <w:pBdr>
        <w:bottom w:val="single" w:color="000000" w:sz="4" w:space="1"/>
      </w:pBdr>
      <w:spacing w:line="360" w:lineRule="auto"/>
      <w:ind w:firstLine="360" w:firstLineChars="200"/>
      <w:jc w:val="both"/>
    </w:pPr>
    <w:rPr>
      <w:rFonts w:ascii="Arial" w:hAnsi="Arial" w:eastAsia="楷体_GB2312"/>
      <w:sz w:val="18"/>
      <w:szCs w:val="18"/>
    </w:rPr>
  </w:style>
  <w:style w:type="paragraph" w:customStyle="1" w:styleId="47">
    <w:name w:val="目录"/>
    <w:basedOn w:val="1"/>
    <w:qFormat/>
    <w:uiPriority w:val="0"/>
    <w:pPr>
      <w:keepNext/>
      <w:adjustRightInd/>
      <w:spacing w:before="480" w:after="360"/>
      <w:jc w:val="center"/>
    </w:pPr>
    <w:rPr>
      <w:rFonts w:ascii="Arial" w:hAnsi="Arial" w:eastAsia="黑体"/>
      <w:sz w:val="32"/>
      <w:szCs w:val="32"/>
    </w:rPr>
  </w:style>
  <w:style w:type="paragraph" w:customStyle="1" w:styleId="48">
    <w:name w:val="document title on cover"/>
    <w:basedOn w:val="1"/>
    <w:qFormat/>
    <w:uiPriority w:val="0"/>
    <w:pPr>
      <w:widowControl/>
      <w:spacing w:line="360" w:lineRule="auto"/>
      <w:jc w:val="center"/>
    </w:pPr>
    <w:rPr>
      <w:rFonts w:ascii="Arial" w:hAnsi="Arial"/>
      <w:b/>
      <w:sz w:val="56"/>
    </w:rPr>
  </w:style>
  <w:style w:type="paragraph" w:customStyle="1" w:styleId="49">
    <w:name w:val="catalog 6"/>
    <w:basedOn w:val="1"/>
    <w:qFormat/>
    <w:uiPriority w:val="0"/>
    <w:pPr>
      <w:widowControl/>
      <w:ind w:left="1757" w:hanging="907"/>
    </w:pPr>
    <w:rPr>
      <w:sz w:val="21"/>
    </w:rPr>
  </w:style>
  <w:style w:type="paragraph" w:customStyle="1" w:styleId="50">
    <w:name w:val="编写建议 Char"/>
    <w:basedOn w:val="1"/>
    <w:qFormat/>
    <w:uiPriority w:val="0"/>
    <w:pPr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paragraph" w:customStyle="1" w:styleId="51">
    <w:name w:val="页眉密级样式"/>
    <w:basedOn w:val="1"/>
    <w:qFormat/>
    <w:uiPriority w:val="0"/>
    <w:pPr>
      <w:jc w:val="right"/>
    </w:pPr>
    <w:rPr>
      <w:sz w:val="18"/>
    </w:rPr>
  </w:style>
  <w:style w:type="paragraph" w:customStyle="1" w:styleId="52">
    <w:name w:val="备注说明"/>
    <w:basedOn w:val="1"/>
    <w:uiPriority w:val="0"/>
    <w:pPr>
      <w:keepNext/>
      <w:spacing w:line="360" w:lineRule="auto"/>
      <w:ind w:left="1134"/>
      <w:jc w:val="both"/>
    </w:pPr>
    <w:rPr>
      <w:rFonts w:eastAsia="楷体_GB2312"/>
      <w:sz w:val="21"/>
    </w:rPr>
  </w:style>
  <w:style w:type="paragraph" w:customStyle="1" w:styleId="53">
    <w:name w:val="注示头"/>
    <w:basedOn w:val="1"/>
    <w:uiPriority w:val="0"/>
    <w:pPr>
      <w:pBdr>
        <w:top w:val="single" w:color="000000" w:sz="4" w:space="1"/>
      </w:pBdr>
      <w:spacing w:line="360" w:lineRule="auto"/>
      <w:jc w:val="both"/>
    </w:pPr>
    <w:rPr>
      <w:rFonts w:ascii="Arial" w:hAnsi="Arial" w:eastAsia="黑体"/>
      <w:sz w:val="18"/>
      <w:szCs w:val="21"/>
    </w:rPr>
  </w:style>
  <w:style w:type="paragraph" w:customStyle="1" w:styleId="54">
    <w:name w:val="封面文档标题"/>
    <w:basedOn w:val="1"/>
    <w:qFormat/>
    <w:uiPriority w:val="0"/>
    <w:pPr>
      <w:spacing w:line="360" w:lineRule="auto"/>
      <w:jc w:val="center"/>
    </w:pPr>
    <w:rPr>
      <w:rFonts w:ascii="Arial" w:hAnsi="Arial" w:eastAsia="黑体"/>
      <w:bCs/>
      <w:sz w:val="44"/>
      <w:szCs w:val="44"/>
    </w:rPr>
  </w:style>
  <w:style w:type="paragraph" w:customStyle="1" w:styleId="55">
    <w:name w:val="compiling advice"/>
    <w:basedOn w:val="1"/>
    <w:uiPriority w:val="0"/>
    <w:pPr>
      <w:widowControl/>
      <w:spacing w:line="360" w:lineRule="auto"/>
      <w:ind w:left="1134"/>
      <w:jc w:val="both"/>
    </w:pPr>
    <w:rPr>
      <w:i/>
      <w:color w:val="0000FF"/>
      <w:sz w:val="21"/>
    </w:rPr>
  </w:style>
  <w:style w:type="paragraph" w:customStyle="1" w:styleId="56">
    <w:name w:val="图号去除自动编号"/>
    <w:basedOn w:val="1"/>
    <w:uiPriority w:val="0"/>
    <w:pPr>
      <w:spacing w:before="105" w:line="360" w:lineRule="auto"/>
      <w:ind w:firstLine="425"/>
      <w:jc w:val="center"/>
    </w:pPr>
    <w:rPr>
      <w:sz w:val="21"/>
    </w:rPr>
  </w:style>
  <w:style w:type="paragraph" w:customStyle="1" w:styleId="57">
    <w:name w:val=" Char Char"/>
    <w:basedOn w:val="1"/>
    <w:uiPriority w:val="0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58">
    <w:name w:val="点号"/>
    <w:basedOn w:val="1"/>
    <w:qFormat/>
    <w:uiPriority w:val="0"/>
    <w:pPr>
      <w:numPr>
        <w:ilvl w:val="0"/>
        <w:numId w:val="0"/>
      </w:numPr>
      <w:spacing w:before="50" w:beforeLines="50"/>
      <w:ind w:left="1231" w:hanging="284"/>
    </w:pPr>
    <w:rPr>
      <w:sz w:val="21"/>
    </w:rPr>
  </w:style>
  <w:style w:type="paragraph" w:customStyle="1" w:styleId="59">
    <w:name w:val="figure description without auto numbering"/>
    <w:basedOn w:val="1"/>
    <w:uiPriority w:val="0"/>
    <w:pPr>
      <w:widowControl/>
      <w:spacing w:before="105" w:line="360" w:lineRule="auto"/>
      <w:ind w:firstLine="425"/>
      <w:jc w:val="center"/>
    </w:pPr>
    <w:rPr>
      <w:sz w:val="21"/>
    </w:rPr>
  </w:style>
  <w:style w:type="paragraph" w:customStyle="1" w:styleId="60">
    <w:name w:val="catalog 4"/>
    <w:basedOn w:val="1"/>
    <w:qFormat/>
    <w:uiPriority w:val="0"/>
    <w:pPr>
      <w:widowControl/>
      <w:ind w:left="1134" w:hanging="567"/>
    </w:pPr>
    <w:rPr>
      <w:sz w:val="21"/>
    </w:rPr>
  </w:style>
  <w:style w:type="paragraph" w:customStyle="1" w:styleId="61">
    <w:name w:val="样式 摘要 + 左侧:  0.45 厘米"/>
    <w:basedOn w:val="62"/>
    <w:qFormat/>
    <w:uiPriority w:val="0"/>
    <w:pPr>
      <w:tabs>
        <w:tab w:val="left" w:pos="907"/>
      </w:tabs>
    </w:pPr>
    <w:rPr>
      <w:rFonts w:cs="宋体"/>
    </w:rPr>
  </w:style>
  <w:style w:type="paragraph" w:customStyle="1" w:styleId="62">
    <w:name w:val="摘要"/>
    <w:basedOn w:val="1"/>
    <w:qFormat/>
    <w:uiPriority w:val="0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customStyle="1" w:styleId="63">
    <w:name w:val="参考资料清单+倾斜+蓝色"/>
    <w:basedOn w:val="1"/>
    <w:qFormat/>
    <w:uiPriority w:val="0"/>
    <w:pPr>
      <w:tabs>
        <w:tab w:val="left" w:pos="2040"/>
      </w:tabs>
      <w:spacing w:line="360" w:lineRule="auto"/>
      <w:ind w:left="2040" w:leftChars="800" w:hanging="360" w:hangingChars="200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64">
    <w:name w:val="catalog 5"/>
    <w:basedOn w:val="1"/>
    <w:qFormat/>
    <w:uiPriority w:val="0"/>
    <w:pPr>
      <w:ind w:left="680"/>
    </w:pPr>
    <w:rPr>
      <w:sz w:val="21"/>
    </w:rPr>
  </w:style>
  <w:style w:type="paragraph" w:customStyle="1" w:styleId="65">
    <w:name w:val="abstract"/>
    <w:basedOn w:val="1"/>
    <w:qFormat/>
    <w:uiPriority w:val="0"/>
    <w:pPr>
      <w:widowControl/>
      <w:numPr>
        <w:ilvl w:val="0"/>
        <w:numId w:val="0"/>
      </w:numPr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customStyle="1" w:styleId="66">
    <w:name w:val="catalog of figure and table"/>
    <w:basedOn w:val="1"/>
    <w:qFormat/>
    <w:uiPriority w:val="0"/>
    <w:pPr>
      <w:widowControl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67">
    <w:name w:val="表格文本居中"/>
    <w:basedOn w:val="1"/>
    <w:qFormat/>
    <w:uiPriority w:val="0"/>
    <w:pPr>
      <w:jc w:val="center"/>
    </w:pPr>
    <w:rPr>
      <w:sz w:val="21"/>
    </w:rPr>
  </w:style>
  <w:style w:type="paragraph" w:customStyle="1" w:styleId="68">
    <w:name w:val="catalog 8"/>
    <w:basedOn w:val="1"/>
    <w:qFormat/>
    <w:uiPriority w:val="0"/>
    <w:pPr>
      <w:widowControl/>
      <w:ind w:left="113"/>
    </w:pPr>
    <w:rPr>
      <w:sz w:val="21"/>
    </w:rPr>
  </w:style>
  <w:style w:type="paragraph" w:customStyle="1" w:styleId="69">
    <w:name w:val="document title"/>
    <w:basedOn w:val="1"/>
    <w:qFormat/>
    <w:uiPriority w:val="0"/>
    <w:pPr>
      <w:widowControl/>
      <w:tabs>
        <w:tab w:val="left" w:pos="0"/>
      </w:tabs>
      <w:spacing w:before="300" w:after="300"/>
      <w:jc w:val="center"/>
      <w:outlineLvl w:val="0"/>
    </w:pPr>
    <w:rPr>
      <w:rFonts w:ascii="Arial" w:hAnsi="Arial"/>
      <w:sz w:val="30"/>
    </w:rPr>
  </w:style>
  <w:style w:type="paragraph" w:customStyle="1" w:styleId="70">
    <w:name w:val="Huawei Technologies on cover"/>
    <w:basedOn w:val="1"/>
    <w:qFormat/>
    <w:uiPriority w:val="0"/>
    <w:pPr>
      <w:widowControl/>
      <w:spacing w:line="360" w:lineRule="auto"/>
      <w:jc w:val="center"/>
    </w:pPr>
    <w:rPr>
      <w:rFonts w:ascii="黑体" w:eastAsia="黑体"/>
      <w:b/>
      <w:sz w:val="32"/>
    </w:rPr>
  </w:style>
  <w:style w:type="paragraph" w:customStyle="1" w:styleId="71">
    <w:name w:val="annotation"/>
    <w:basedOn w:val="1"/>
    <w:qFormat/>
    <w:uiPriority w:val="0"/>
    <w:pPr>
      <w:keepLines/>
      <w:widowControl/>
      <w:numPr>
        <w:ilvl w:val="0"/>
        <w:numId w:val="0"/>
      </w:numPr>
      <w:spacing w:line="360" w:lineRule="auto"/>
      <w:ind w:left="1134"/>
      <w:jc w:val="both"/>
    </w:pPr>
    <w:rPr>
      <w:sz w:val="21"/>
    </w:rPr>
  </w:style>
  <w:style w:type="paragraph" w:customStyle="1" w:styleId="72">
    <w:name w:val="catalog 9"/>
    <w:basedOn w:val="1"/>
    <w:qFormat/>
    <w:uiPriority w:val="0"/>
    <w:pPr>
      <w:widowControl/>
      <w:ind w:left="113"/>
    </w:pPr>
    <w:rPr>
      <w:sz w:val="21"/>
    </w:rPr>
  </w:style>
  <w:style w:type="paragraph" w:customStyle="1" w:styleId="73">
    <w:name w:val="figure description"/>
    <w:basedOn w:val="1"/>
    <w:qFormat/>
    <w:uiPriority w:val="0"/>
    <w:pPr>
      <w:widowControl/>
      <w:tabs>
        <w:tab w:val="left" w:pos="1080"/>
      </w:tabs>
      <w:spacing w:before="105" w:line="360" w:lineRule="auto"/>
      <w:jc w:val="center"/>
    </w:pPr>
    <w:rPr>
      <w:rFonts w:ascii="宋体"/>
      <w:sz w:val="21"/>
    </w:rPr>
  </w:style>
  <w:style w:type="paragraph" w:customStyle="1" w:styleId="74">
    <w:name w:val="修订记录"/>
    <w:basedOn w:val="1"/>
    <w:qFormat/>
    <w:uiPriority w:val="0"/>
    <w:pPr>
      <w:keepNext/>
      <w:widowControl/>
      <w:spacing w:before="300" w:after="150" w:line="360" w:lineRule="auto"/>
      <w:jc w:val="center"/>
    </w:pPr>
    <w:rPr>
      <w:rFonts w:ascii="Arial" w:hAnsi="Arial" w:eastAsia="黑体"/>
      <w:sz w:val="32"/>
      <w:szCs w:val="32"/>
    </w:rPr>
  </w:style>
  <w:style w:type="paragraph" w:customStyle="1" w:styleId="75">
    <w:name w:val="项目符号"/>
    <w:basedOn w:val="1"/>
    <w:qFormat/>
    <w:uiPriority w:val="0"/>
    <w:pPr>
      <w:numPr>
        <w:ilvl w:val="0"/>
        <w:numId w:val="0"/>
      </w:numPr>
      <w:spacing w:line="360" w:lineRule="auto"/>
    </w:pPr>
    <w:rPr>
      <w:sz w:val="21"/>
    </w:rPr>
  </w:style>
  <w:style w:type="paragraph" w:customStyle="1" w:styleId="76">
    <w:name w:val="catalog 1"/>
    <w:basedOn w:val="1"/>
    <w:qFormat/>
    <w:uiPriority w:val="0"/>
    <w:pPr>
      <w:widowControl/>
      <w:ind w:left="198" w:hanging="113"/>
    </w:pPr>
    <w:rPr>
      <w:sz w:val="21"/>
    </w:rPr>
  </w:style>
  <w:style w:type="paragraph" w:customStyle="1" w:styleId="77">
    <w:name w:val="catalog 2"/>
    <w:basedOn w:val="1"/>
    <w:qFormat/>
    <w:uiPriority w:val="0"/>
    <w:pPr>
      <w:ind w:left="453" w:hanging="283"/>
    </w:pPr>
    <w:rPr>
      <w:sz w:val="21"/>
    </w:rPr>
  </w:style>
  <w:style w:type="paragraph" w:customStyle="1" w:styleId="78">
    <w:name w:val="table heading"/>
    <w:basedOn w:val="1"/>
    <w:qFormat/>
    <w:uiPriority w:val="0"/>
    <w:pPr>
      <w:widowControl/>
      <w:jc w:val="center"/>
    </w:pPr>
    <w:rPr>
      <w:b/>
      <w:sz w:val="21"/>
    </w:rPr>
  </w:style>
  <w:style w:type="paragraph" w:customStyle="1" w:styleId="79">
    <w:name w:val="脚注"/>
    <w:basedOn w:val="1"/>
    <w:qFormat/>
    <w:uiPriority w:val="0"/>
    <w:pPr>
      <w:numPr>
        <w:ilvl w:val="0"/>
        <w:numId w:val="0"/>
      </w:numPr>
      <w:spacing w:after="90"/>
    </w:pPr>
    <w:rPr>
      <w:sz w:val="18"/>
    </w:rPr>
  </w:style>
  <w:style w:type="paragraph" w:customStyle="1" w:styleId="80">
    <w:name w:val="正文首行缩进(WordPro)"/>
    <w:basedOn w:val="1"/>
    <w:qFormat/>
    <w:uiPriority w:val="0"/>
    <w:pPr>
      <w:spacing w:before="105"/>
      <w:ind w:left="1134"/>
      <w:jc w:val="both"/>
    </w:pPr>
    <w:rPr>
      <w:sz w:val="21"/>
    </w:rPr>
  </w:style>
  <w:style w:type="paragraph" w:customStyle="1" w:styleId="81">
    <w:name w:val="图号"/>
    <w:basedOn w:val="1"/>
    <w:qFormat/>
    <w:uiPriority w:val="0"/>
    <w:pPr>
      <w:numPr>
        <w:ilvl w:val="7"/>
        <w:numId w:val="4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82">
    <w:name w:val="表格列标题"/>
    <w:basedOn w:val="1"/>
    <w:qFormat/>
    <w:uiPriority w:val="0"/>
    <w:pPr>
      <w:jc w:val="center"/>
    </w:pPr>
    <w:rPr>
      <w:b/>
      <w:sz w:val="21"/>
    </w:rPr>
  </w:style>
  <w:style w:type="paragraph" w:customStyle="1" w:styleId="83">
    <w:name w:val="图表目录(WordPro)"/>
    <w:basedOn w:val="1"/>
    <w:qFormat/>
    <w:uiPriority w:val="0"/>
    <w:pPr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84">
    <w:name w:val="关键词"/>
    <w:basedOn w:val="62"/>
    <w:qFormat/>
    <w:uiPriority w:val="0"/>
  </w:style>
  <w:style w:type="paragraph" w:customStyle="1" w:styleId="85">
    <w:name w:val="keywords"/>
    <w:basedOn w:val="1"/>
    <w:qFormat/>
    <w:uiPriority w:val="0"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customStyle="1" w:styleId="86">
    <w:name w:val=" Char Char Char Char"/>
    <w:basedOn w:val="1"/>
    <w:qFormat/>
    <w:uiPriority w:val="0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87">
    <w:name w:val="目录页编号文本样式"/>
    <w:basedOn w:val="1"/>
    <w:qFormat/>
    <w:uiPriority w:val="0"/>
    <w:pPr>
      <w:jc w:val="right"/>
    </w:pPr>
    <w:rPr>
      <w:sz w:val="21"/>
    </w:rPr>
  </w:style>
  <w:style w:type="paragraph" w:customStyle="1" w:styleId="88">
    <w:name w:val="table text on cover"/>
    <w:basedOn w:val="1"/>
    <w:qFormat/>
    <w:uiPriority w:val="0"/>
    <w:pPr>
      <w:widowControl/>
      <w:jc w:val="center"/>
    </w:pPr>
    <w:rPr>
      <w:b/>
      <w:sz w:val="24"/>
    </w:rPr>
  </w:style>
  <w:style w:type="paragraph" w:customStyle="1" w:styleId="89">
    <w:name w:val="footnotes"/>
    <w:basedOn w:val="1"/>
    <w:qFormat/>
    <w:uiPriority w:val="0"/>
    <w:pPr>
      <w:widowControl/>
      <w:spacing w:after="90"/>
    </w:pPr>
    <w:rPr>
      <w:sz w:val="18"/>
    </w:rPr>
  </w:style>
  <w:style w:type="paragraph" w:customStyle="1" w:styleId="90">
    <w:name w:val="图样式"/>
    <w:basedOn w:val="1"/>
    <w:qFormat/>
    <w:uiPriority w:val="0"/>
    <w:pPr>
      <w:keepNext/>
      <w:widowControl/>
      <w:spacing w:before="80" w:after="80" w:line="360" w:lineRule="auto"/>
      <w:jc w:val="center"/>
    </w:pPr>
  </w:style>
  <w:style w:type="paragraph" w:customStyle="1" w:styleId="91">
    <w:name w:val="标题 abc"/>
    <w:basedOn w:val="1"/>
    <w:qFormat/>
    <w:uiPriority w:val="0"/>
    <w:pPr>
      <w:tabs>
        <w:tab w:val="left" w:pos="360"/>
      </w:tabs>
      <w:spacing w:before="50" w:beforeLines="50"/>
      <w:jc w:val="both"/>
    </w:pPr>
    <w:rPr>
      <w:sz w:val="22"/>
    </w:rPr>
  </w:style>
  <w:style w:type="paragraph" w:customStyle="1" w:styleId="92">
    <w:name w:val="页眉文档名称样式"/>
    <w:basedOn w:val="1"/>
    <w:qFormat/>
    <w:uiPriority w:val="0"/>
    <w:rPr>
      <w:sz w:val="18"/>
    </w:rPr>
  </w:style>
  <w:style w:type="paragraph" w:customStyle="1" w:styleId="93">
    <w:name w:val="catalog"/>
    <w:basedOn w:val="1"/>
    <w:qFormat/>
    <w:uiPriority w:val="0"/>
    <w:pPr>
      <w:pageBreakBefore/>
      <w:widowControl/>
      <w:numPr>
        <w:ilvl w:val="0"/>
        <w:numId w:val="0"/>
      </w:numPr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94">
    <w:name w:val="表头样式"/>
    <w:basedOn w:val="1"/>
    <w:qFormat/>
    <w:uiPriority w:val="0"/>
    <w:pPr>
      <w:keepNext/>
      <w:widowControl/>
      <w:jc w:val="center"/>
    </w:pPr>
    <w:rPr>
      <w:rFonts w:ascii="Arial" w:hAnsi="Arial"/>
      <w:b/>
      <w:sz w:val="21"/>
      <w:szCs w:val="21"/>
    </w:rPr>
  </w:style>
  <w:style w:type="paragraph" w:customStyle="1" w:styleId="95">
    <w:name w:val="default text"/>
    <w:basedOn w:val="1"/>
    <w:qFormat/>
    <w:uiPriority w:val="0"/>
    <w:pPr>
      <w:widowControl/>
      <w:spacing w:line="360" w:lineRule="auto"/>
    </w:pPr>
    <w:rPr>
      <w:sz w:val="21"/>
    </w:rPr>
  </w:style>
  <w:style w:type="paragraph" w:customStyle="1" w:styleId="96">
    <w:name w:val="表头样式 Char"/>
    <w:basedOn w:val="1"/>
    <w:qFormat/>
    <w:uiPriority w:val="0"/>
    <w:pPr>
      <w:jc w:val="center"/>
    </w:pPr>
    <w:rPr>
      <w:rFonts w:ascii="Arial" w:hAnsi="Arial"/>
      <w:b/>
      <w:sz w:val="21"/>
      <w:szCs w:val="21"/>
    </w:rPr>
  </w:style>
  <w:style w:type="paragraph" w:customStyle="1" w:styleId="97">
    <w:name w:val="页脚样式"/>
    <w:basedOn w:val="1"/>
    <w:qFormat/>
    <w:uiPriority w:val="0"/>
    <w:pPr>
      <w:spacing w:before="90"/>
    </w:pPr>
    <w:rPr>
      <w:sz w:val="18"/>
    </w:rPr>
  </w:style>
  <w:style w:type="paragraph" w:customStyle="1" w:styleId="98">
    <w:name w:val="item list"/>
    <w:basedOn w:val="15"/>
    <w:qFormat/>
    <w:uiPriority w:val="0"/>
    <w:pPr>
      <w:widowControl/>
      <w:numPr>
        <w:ilvl w:val="0"/>
        <w:numId w:val="0"/>
      </w:numPr>
      <w:tabs>
        <w:tab w:val="left" w:pos="1559"/>
        <w:tab w:val="clear" w:pos="1134"/>
      </w:tabs>
      <w:ind w:left="1559" w:leftChars="200" w:hanging="425"/>
    </w:pPr>
    <w:rPr>
      <w:rFonts w:ascii="宋体" w:hAnsi="Wingdings"/>
      <w:sz w:val="21"/>
    </w:rPr>
  </w:style>
  <w:style w:type="paragraph" w:customStyle="1" w:styleId="99">
    <w:name w:val="text indentation"/>
    <w:basedOn w:val="1"/>
    <w:qFormat/>
    <w:uiPriority w:val="0"/>
    <w:pPr>
      <w:widowControl/>
      <w:spacing w:line="360" w:lineRule="auto"/>
      <w:ind w:left="1134"/>
      <w:jc w:val="both"/>
    </w:pPr>
    <w:rPr>
      <w:sz w:val="21"/>
    </w:rPr>
  </w:style>
  <w:style w:type="paragraph" w:customStyle="1" w:styleId="100">
    <w:name w:val="章节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Arial"/>
      <w:sz w:val="30"/>
    </w:rPr>
  </w:style>
  <w:style w:type="paragraph" w:customStyle="1" w:styleId="101">
    <w:name w:val="封面华为技术"/>
    <w:basedOn w:val="1"/>
    <w:qFormat/>
    <w:uiPriority w:val="0"/>
    <w:pPr>
      <w:spacing w:line="360" w:lineRule="auto"/>
      <w:jc w:val="center"/>
    </w:pPr>
    <w:rPr>
      <w:rFonts w:ascii="Arial" w:hAnsi="Arial" w:eastAsia="黑体"/>
      <w:sz w:val="32"/>
      <w:szCs w:val="32"/>
    </w:rPr>
  </w:style>
  <w:style w:type="paragraph" w:customStyle="1" w:styleId="102">
    <w:name w:val="revision record"/>
    <w:basedOn w:val="1"/>
    <w:qFormat/>
    <w:uiPriority w:val="0"/>
    <w:pPr>
      <w:pageBreakBefore/>
      <w:widowControl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103">
    <w:name w:val="表号"/>
    <w:basedOn w:val="1"/>
    <w:next w:val="6"/>
    <w:qFormat/>
    <w:uiPriority w:val="0"/>
    <w:pPr>
      <w:keepLines/>
      <w:numPr>
        <w:ilvl w:val="8"/>
        <w:numId w:val="4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104">
    <w:name w:val="catalog 7"/>
    <w:basedOn w:val="1"/>
    <w:qFormat/>
    <w:uiPriority w:val="0"/>
    <w:pPr>
      <w:widowControl/>
      <w:ind w:left="2041" w:hanging="1077"/>
    </w:pPr>
    <w:rPr>
      <w:rFonts w:ascii="宋体"/>
      <w:sz w:val="21"/>
    </w:rPr>
  </w:style>
  <w:style w:type="paragraph" w:customStyle="1" w:styleId="105">
    <w:name w:val="文档标题"/>
    <w:basedOn w:val="1"/>
    <w:qFormat/>
    <w:uiPriority w:val="0"/>
    <w:pPr>
      <w:keepNext/>
      <w:widowControl/>
      <w:tabs>
        <w:tab w:val="left" w:pos="0"/>
      </w:tabs>
      <w:spacing w:before="300" w:after="300"/>
      <w:jc w:val="center"/>
    </w:pPr>
    <w:rPr>
      <w:rFonts w:ascii="Arial" w:hAnsi="Arial" w:eastAsia="黑体"/>
      <w:sz w:val="32"/>
      <w:szCs w:val="32"/>
    </w:rPr>
  </w:style>
  <w:style w:type="paragraph" w:customStyle="1" w:styleId="106">
    <w:name w:val="document title on header"/>
    <w:basedOn w:val="1"/>
    <w:qFormat/>
    <w:uiPriority w:val="0"/>
    <w:pPr>
      <w:widowControl/>
    </w:pPr>
    <w:rPr>
      <w:sz w:val="18"/>
    </w:rPr>
  </w:style>
  <w:style w:type="paragraph" w:customStyle="1" w:styleId="107">
    <w:name w:val="table description without auto numbering"/>
    <w:basedOn w:val="1"/>
    <w:qFormat/>
    <w:uiPriority w:val="0"/>
    <w:pPr>
      <w:keepLines/>
      <w:widowControl/>
      <w:spacing w:line="360" w:lineRule="auto"/>
      <w:jc w:val="center"/>
    </w:pPr>
    <w:rPr>
      <w:rFonts w:ascii="宋体"/>
      <w:sz w:val="21"/>
    </w:rPr>
  </w:style>
  <w:style w:type="paragraph" w:customStyle="1" w:styleId="108">
    <w:name w:val="table description"/>
    <w:basedOn w:val="1"/>
    <w:qFormat/>
    <w:uiPriority w:val="0"/>
    <w:pPr>
      <w:keepLines/>
      <w:widowControl/>
      <w:numPr>
        <w:ilvl w:val="0"/>
        <w:numId w:val="5"/>
      </w:numPr>
      <w:spacing w:line="360" w:lineRule="auto"/>
      <w:jc w:val="center"/>
    </w:pPr>
    <w:rPr>
      <w:rFonts w:ascii="宋体"/>
      <w:sz w:val="21"/>
    </w:rPr>
  </w:style>
  <w:style w:type="paragraph" w:customStyle="1" w:styleId="109">
    <w:name w:val="表号去除自动编号"/>
    <w:basedOn w:val="1"/>
    <w:qFormat/>
    <w:uiPriority w:val="0"/>
    <w:pPr>
      <w:keepNext/>
      <w:spacing w:line="360" w:lineRule="auto"/>
      <w:jc w:val="center"/>
    </w:pPr>
    <w:rPr>
      <w:rFonts w:ascii="宋体" w:hAnsi="宋体"/>
      <w:sz w:val="21"/>
    </w:rPr>
  </w:style>
  <w:style w:type="paragraph" w:customStyle="1" w:styleId="110">
    <w:name w:val="referance"/>
    <w:basedOn w:val="1"/>
    <w:qFormat/>
    <w:uiPriority w:val="0"/>
    <w:pPr>
      <w:widowControl/>
      <w:spacing w:line="360" w:lineRule="auto"/>
      <w:ind w:left="360" w:hanging="360"/>
      <w:jc w:val="both"/>
    </w:pPr>
    <w:rPr>
      <w:rFonts w:ascii="宋体"/>
      <w:sz w:val="21"/>
    </w:rPr>
  </w:style>
  <w:style w:type="paragraph" w:customStyle="1" w:styleId="111">
    <w:name w:val="catalog 3"/>
    <w:basedOn w:val="1"/>
    <w:qFormat/>
    <w:uiPriority w:val="0"/>
    <w:pPr>
      <w:widowControl/>
      <w:ind w:left="794" w:hanging="454"/>
    </w:pPr>
    <w:rPr>
      <w:sz w:val="21"/>
    </w:rPr>
  </w:style>
  <w:style w:type="paragraph" w:customStyle="1" w:styleId="112">
    <w:name w:val="table text"/>
    <w:basedOn w:val="1"/>
    <w:qFormat/>
    <w:uiPriority w:val="0"/>
    <w:pPr>
      <w:widowControl/>
      <w:tabs>
        <w:tab w:val="decimal" w:pos="0"/>
      </w:tabs>
    </w:pPr>
    <w:rPr>
      <w:sz w:val="21"/>
    </w:rPr>
  </w:style>
  <w:style w:type="paragraph" w:customStyle="1" w:styleId="113">
    <w:name w:val="chapter title"/>
    <w:basedOn w:val="1"/>
    <w:qFormat/>
    <w:uiPriority w:val="0"/>
    <w:pPr>
      <w:widowControl/>
      <w:tabs>
        <w:tab w:val="left" w:pos="0"/>
      </w:tabs>
      <w:spacing w:before="300" w:after="300"/>
      <w:jc w:val="center"/>
    </w:pPr>
    <w:rPr>
      <w:rFonts w:ascii="Arial" w:hAnsi="Arial"/>
      <w:sz w:val="30"/>
    </w:rPr>
  </w:style>
  <w:style w:type="paragraph" w:customStyle="1" w:styleId="114">
    <w:name w:val="样式 参考资料清单 + 倾斜 蓝色"/>
    <w:basedOn w:val="115"/>
    <w:qFormat/>
    <w:uiPriority w:val="0"/>
    <w:rPr>
      <w:iCs/>
      <w:color w:val="000000"/>
      <w:szCs w:val="21"/>
    </w:rPr>
  </w:style>
  <w:style w:type="paragraph" w:customStyle="1" w:styleId="115">
    <w:name w:val="参考资料清单"/>
    <w:basedOn w:val="1"/>
    <w:qFormat/>
    <w:uiPriority w:val="0"/>
    <w:pPr>
      <w:numPr>
        <w:ilvl w:val="0"/>
        <w:numId w:val="6"/>
      </w:numPr>
      <w:spacing w:line="360" w:lineRule="auto"/>
      <w:jc w:val="both"/>
    </w:pPr>
    <w:rPr>
      <w:rFonts w:ascii="Arial" w:hAnsi="Arial"/>
      <w:sz w:val="21"/>
      <w:szCs w:val="21"/>
    </w:rPr>
  </w:style>
  <w:style w:type="paragraph" w:customStyle="1" w:styleId="116">
    <w:name w:val="编写建议"/>
    <w:basedOn w:val="1"/>
    <w:qFormat/>
    <w:uiPriority w:val="0"/>
    <w:pPr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paragraph" w:customStyle="1" w:styleId="117">
    <w:name w:val="code"/>
    <w:basedOn w:val="1"/>
    <w:qFormat/>
    <w:uiPriority w:val="0"/>
    <w:pPr>
      <w:widowControl/>
      <w:spacing w:line="360" w:lineRule="auto"/>
      <w:ind w:left="1134"/>
      <w:jc w:val="both"/>
    </w:pPr>
    <w:rPr>
      <w:rFonts w:ascii="Courier New" w:hAnsi="Courier New"/>
      <w:sz w:val="18"/>
    </w:rPr>
  </w:style>
  <w:style w:type="paragraph" w:customStyle="1" w:styleId="118">
    <w:name w:val="confidentiality level on header"/>
    <w:basedOn w:val="1"/>
    <w:qFormat/>
    <w:uiPriority w:val="0"/>
    <w:pPr>
      <w:widowControl/>
      <w:jc w:val="right"/>
    </w:pPr>
    <w:rPr>
      <w:sz w:val="18"/>
    </w:rPr>
  </w:style>
  <w:style w:type="paragraph" w:customStyle="1" w:styleId="119">
    <w:name w:val="缺省文本"/>
    <w:basedOn w:val="1"/>
    <w:qFormat/>
    <w:uiPriority w:val="0"/>
    <w:pPr>
      <w:spacing w:line="360" w:lineRule="auto"/>
    </w:pPr>
    <w:rPr>
      <w:rFonts w:ascii="Arial" w:hAnsi="Arial"/>
      <w:sz w:val="21"/>
      <w:szCs w:val="21"/>
    </w:rPr>
  </w:style>
  <w:style w:type="paragraph" w:customStyle="1" w:styleId="120">
    <w:name w:val="正文rk"/>
    <w:basedOn w:val="1"/>
    <w:qFormat/>
    <w:uiPriority w:val="0"/>
    <w:pPr>
      <w:tabs>
        <w:tab w:val="left" w:pos="400"/>
      </w:tabs>
      <w:spacing w:line="360" w:lineRule="auto"/>
      <w:ind w:left="200" w:leftChars="200" w:firstLine="200" w:firstLineChars="200"/>
    </w:pPr>
    <w:rPr>
      <w:sz w:val="21"/>
    </w:rPr>
  </w:style>
  <w:style w:type="paragraph" w:customStyle="1" w:styleId="121">
    <w:name w:val="代码样式"/>
    <w:basedOn w:val="122"/>
    <w:qFormat/>
    <w:uiPriority w:val="0"/>
    <w:pPr>
      <w:spacing w:line="360" w:lineRule="auto"/>
    </w:pPr>
    <w:rPr>
      <w:rFonts w:ascii="Courier New" w:hAnsi="Courier New"/>
      <w:sz w:val="18"/>
      <w:szCs w:val="18"/>
    </w:rPr>
  </w:style>
  <w:style w:type="paragraph" w:customStyle="1" w:styleId="122">
    <w:name w:val="封面表格文本"/>
    <w:basedOn w:val="1"/>
    <w:qFormat/>
    <w:uiPriority w:val="0"/>
    <w:pPr>
      <w:jc w:val="center"/>
    </w:pPr>
    <w:rPr>
      <w:rFonts w:ascii="Arial" w:hAnsi="Arial"/>
      <w:sz w:val="21"/>
      <w:szCs w:val="21"/>
    </w:rPr>
  </w:style>
  <w:style w:type="paragraph" w:customStyle="1" w:styleId="123">
    <w:name w:val=" Char Char Char Char Char Char Char Char Char Char Char Char Char Char Char Char Char Char Char Char Char"/>
    <w:basedOn w:val="1"/>
    <w:qFormat/>
    <w:uiPriority w:val="0"/>
    <w:pPr>
      <w:autoSpaceDE/>
      <w:autoSpaceDN/>
      <w:adjustRightInd/>
      <w:spacing w:line="360" w:lineRule="auto"/>
      <w:ind w:left="420"/>
      <w:jc w:val="both"/>
      <w:textAlignment w:val="baseline"/>
    </w:pPr>
    <w:rPr>
      <w:kern w:val="2"/>
      <w:sz w:val="21"/>
      <w:szCs w:val="24"/>
    </w:rPr>
  </w:style>
  <w:style w:type="table" w:customStyle="1" w:styleId="124">
    <w:name w:val="表样式"/>
    <w:basedOn w:val="33"/>
    <w:qFormat/>
    <w:uiPriority w:val="0"/>
    <w:pPr>
      <w:jc w:val="both"/>
    </w:pPr>
    <w:rPr>
      <w:sz w:val="21"/>
    </w:rPr>
    <w:tcPr>
      <w:vAlign w:val="center"/>
    </w:tc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WINDOWS\Application%20Data\Microsoft\Templates\Word&#25991;&#26723;&#27169;&#26495;&#26679;&#20363;&#65288;&#20013;&#33521;&#25991;&#65289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9"/>
    <customShpInfo spid="_x0000_s1030"/>
    <customShpInfo spid="_x0000_s1031"/>
    <customShpInfo spid="_x0000_s1033"/>
    <customShpInfo spid="_x0000_s1032"/>
    <customShpInfo spid="_x0000_s1034"/>
    <customShpInfo spid="_x0000_s1036"/>
    <customShpInfo spid="_x0000_s1035"/>
    <customShpInfo spid="_x0000_s1037"/>
    <customShpInfo spid="_x0000_s1038"/>
    <customShpInfo spid="_x0000_s1039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Word文档模板样例（中英文）</Template>
  <Company>BroadenGate Systems, Inc.</Company>
  <Pages>7</Pages>
  <Words>796</Words>
  <Characters>1154</Characters>
  <Lines>16</Lines>
  <Paragraphs>4</Paragraphs>
  <TotalTime>143</TotalTime>
  <ScaleCrop>false</ScaleCrop>
  <LinksUpToDate>false</LinksUpToDate>
  <CharactersWithSpaces>1430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2009-11-12T07:40:00Z</dcterms:created>
  <dc:creator>Chen Xianhua</dc:creator>
  <cp:lastModifiedBy>彭欣</cp:lastModifiedBy>
  <dcterms:modified xsi:type="dcterms:W3CDTF">2026-07-17T08:25:54Z</dcterms:modified>
  <dc:title>Project Plan Template</dc:title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ACB006E405FB40DB8014E8321CD3C66F_13</vt:lpwstr>
  </property>
  <property fmtid="{D5CDD505-2E9C-101B-9397-08002B2CF9AE}" pid="4" name="KSOTemplateDocerSaveRecord">
    <vt:lpwstr>eyJoZGlkIjoiZmU0MmEyN2YyNGVmYmIzZDU0N2VlMzU5NWNmYjRkMTUiLCJ1c2VySWQiOiIxODYyNzUyNTY5In0=</vt:lpwstr>
  </property>
</Properties>
</file>